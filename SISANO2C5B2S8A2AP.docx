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2F74" w14:textId="59C62CEF" w:rsidR="00120B9E" w:rsidRPr="00454835" w:rsidRDefault="00120B9E" w:rsidP="00120B9E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24C5A9A7">
        <w:rPr>
          <w:rFonts w:ascii="Poppins" w:hAnsi="Poppins" w:cs="Poppins"/>
        </w:rPr>
        <w:t xml:space="preserve">Roteiro de Atividade Aula </w:t>
      </w:r>
      <w:r>
        <w:rPr>
          <w:rFonts w:ascii="Poppins" w:hAnsi="Poppins" w:cs="Poppins"/>
        </w:rPr>
        <w:t>2</w:t>
      </w:r>
    </w:p>
    <w:p w14:paraId="57675BA4" w14:textId="77777777" w:rsidR="00120B9E" w:rsidRPr="00814E58" w:rsidRDefault="00120B9E" w:rsidP="00120B9E"/>
    <w:p w14:paraId="33338F00" w14:textId="77777777" w:rsidR="00120B9E" w:rsidRPr="00814E58" w:rsidRDefault="00120B9E" w:rsidP="00120B9E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24"/>
        </w:rPr>
      </w:pPr>
      <w:r w:rsidRPr="7D7F2D47">
        <w:rPr>
          <w:rFonts w:ascii="Poppins Light" w:hAnsi="Poppins Light" w:cs="Poppins Light"/>
          <w:b w:val="0"/>
          <w:sz w:val="24"/>
          <w:szCs w:val="24"/>
          <w:u w:val="none"/>
        </w:rPr>
        <w:t xml:space="preserve">Nome: </w:t>
      </w:r>
      <w:r w:rsidRPr="7D7F2D47">
        <w:rPr>
          <w:rFonts w:ascii="Poppins Light" w:hAnsi="Poppins Light" w:cs="Poppins Light"/>
          <w:b w:val="0"/>
          <w:sz w:val="24"/>
          <w:szCs w:val="24"/>
        </w:rPr>
        <w:t xml:space="preserve">                                                                                    </w:t>
      </w:r>
      <w:r>
        <w:tab/>
      </w:r>
      <w:r w:rsidRPr="7D7F2D47">
        <w:rPr>
          <w:rFonts w:ascii="Poppins Light" w:hAnsi="Poppins Light" w:cs="Poppins Light"/>
          <w:b w:val="0"/>
          <w:sz w:val="24"/>
          <w:szCs w:val="24"/>
          <w:u w:val="none"/>
        </w:rPr>
        <w:t xml:space="preserve"> Turma: </w:t>
      </w:r>
      <w:r w:rsidRPr="7D7F2D47">
        <w:rPr>
          <w:rFonts w:ascii="Poppins Light" w:hAnsi="Poppins Light" w:cs="Poppins Light"/>
          <w:b w:val="0"/>
          <w:sz w:val="24"/>
          <w:szCs w:val="24"/>
        </w:rPr>
        <w:t xml:space="preserve">                            </w:t>
      </w:r>
      <w:r w:rsidRPr="7D7F2D47">
        <w:rPr>
          <w:rFonts w:ascii="Poppins Light" w:hAnsi="Poppins Light" w:cs="Poppins Light"/>
          <w:b w:val="0"/>
          <w:color w:val="FFFFFF" w:themeColor="background1"/>
          <w:sz w:val="24"/>
          <w:szCs w:val="24"/>
        </w:rPr>
        <w:t>.</w:t>
      </w:r>
    </w:p>
    <w:p w14:paraId="5C01C678" w14:textId="77777777" w:rsidR="00120B9E" w:rsidRPr="00814E58" w:rsidRDefault="00120B9E" w:rsidP="00120B9E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80867A3" w14:textId="318693E6" w:rsidR="00120B9E" w:rsidRPr="005D4F2A" w:rsidRDefault="00120B9E" w:rsidP="00120B9E">
      <w:pPr>
        <w:spacing w:line="276" w:lineRule="auto"/>
        <w:rPr>
          <w:rFonts w:ascii="Poppins" w:eastAsia="Poppins" w:hAnsi="Poppins" w:cs="Poppins"/>
          <w:b/>
          <w:bCs/>
          <w:noProof/>
          <w:color w:val="0D0D0D" w:themeColor="text1" w:themeTint="F2"/>
          <w:sz w:val="32"/>
          <w:szCs w:val="32"/>
        </w:rPr>
      </w:pPr>
      <w:r w:rsidRPr="005D4F2A">
        <w:rPr>
          <w:rFonts w:ascii="Poppins" w:eastAsia="Poppins" w:hAnsi="Poppins" w:cs="Poppins"/>
          <w:b/>
          <w:bCs/>
          <w:noProof/>
          <w:color w:val="0D0D0D" w:themeColor="text1" w:themeTint="F2"/>
          <w:sz w:val="32"/>
          <w:szCs w:val="32"/>
        </w:rPr>
        <w:t xml:space="preserve">Etapa 3: Criando a planta baixa da fábrica: </w:t>
      </w:r>
    </w:p>
    <w:p w14:paraId="5180F3FA" w14:textId="257CD7AB" w:rsidR="00120B9E" w:rsidRPr="005D4F2A" w:rsidRDefault="00120B9E" w:rsidP="00120B9E">
      <w:pPr>
        <w:spacing w:line="276" w:lineRule="auto"/>
        <w:rPr>
          <w:rFonts w:ascii="Poppins" w:hAnsi="Poppins" w:cs="Poppins"/>
          <w:b/>
          <w:bCs/>
          <w:noProof/>
          <w:color w:val="0D0D0D" w:themeColor="text1" w:themeTint="F2"/>
          <w:sz w:val="32"/>
          <w:szCs w:val="32"/>
        </w:rPr>
      </w:pPr>
      <w:r w:rsidRPr="005D4F2A">
        <w:rPr>
          <w:rFonts w:ascii="Poppins" w:eastAsia="Poppins" w:hAnsi="Poppins" w:cs="Poppins"/>
          <w:b/>
          <w:bCs/>
          <w:noProof/>
          <w:color w:val="0D0D0D" w:themeColor="text1" w:themeTint="F2"/>
          <w:sz w:val="32"/>
          <w:szCs w:val="32"/>
        </w:rPr>
        <w:t>arquivo workflow</w:t>
      </w:r>
    </w:p>
    <w:p w14:paraId="6A075D6F" w14:textId="77777777" w:rsidR="00120B9E" w:rsidRDefault="00120B9E" w:rsidP="00120B9E">
      <w:pPr>
        <w:spacing w:line="276" w:lineRule="auto"/>
        <w:rPr>
          <w:rFonts w:ascii="Poppins" w:hAnsi="Poppins" w:cs="Poppins"/>
          <w:b/>
          <w:bCs/>
          <w:noProof/>
          <w:color w:val="0D0D0D" w:themeColor="text1" w:themeTint="F2"/>
        </w:rPr>
      </w:pPr>
    </w:p>
    <w:p w14:paraId="56D39A85" w14:textId="77777777" w:rsidR="00120B9E" w:rsidRDefault="00120B9E" w:rsidP="00120B9E">
      <w:pPr>
        <w:spacing w:line="276" w:lineRule="auto"/>
        <w:rPr>
          <w:rFonts w:ascii="Poppins" w:hAnsi="Poppins" w:cs="Poppins"/>
          <w:b/>
          <w:bCs/>
          <w:noProof/>
          <w:color w:val="0D0D0D" w:themeColor="text1" w:themeTint="F2"/>
        </w:rPr>
      </w:pPr>
    </w:p>
    <w:p w14:paraId="5B1C9290" w14:textId="12E4AE82" w:rsidR="00120B9E" w:rsidRPr="00FC1447" w:rsidRDefault="00120B9E" w:rsidP="00120B9E">
      <w:pPr>
        <w:spacing w:line="276" w:lineRule="auto"/>
        <w:rPr>
          <w:rFonts w:ascii="Poppins" w:hAnsi="Poppins" w:cs="Poppins"/>
          <w:b/>
          <w:bCs/>
          <w:noProof/>
          <w:color w:val="0D0D0D" w:themeColor="text1" w:themeTint="F2"/>
        </w:rPr>
      </w:pPr>
      <w:r w:rsidRPr="00FC1447">
        <w:rPr>
          <w:rFonts w:ascii="Poppins" w:hAnsi="Poppins" w:cs="Poppins"/>
          <w:b/>
          <w:bCs/>
          <w:noProof/>
          <w:color w:val="0D0D0D" w:themeColor="text1" w:themeTint="F2"/>
        </w:rPr>
        <w:t>Objetivos:</w:t>
      </w:r>
    </w:p>
    <w:p w14:paraId="003DEC31" w14:textId="5AC8856C" w:rsidR="00120B9E" w:rsidRPr="005D4F2A" w:rsidRDefault="00120B9E" w:rsidP="00767D3F">
      <w:pPr>
        <w:pStyle w:val="PargrafodaLista"/>
        <w:numPr>
          <w:ilvl w:val="0"/>
          <w:numId w:val="7"/>
        </w:numPr>
        <w:spacing w:line="276" w:lineRule="auto"/>
        <w:ind w:left="709"/>
        <w:rPr>
          <w:rFonts w:ascii="Poppins Light" w:eastAsia="Poppins" w:hAnsi="Poppins Light" w:cs="Poppins Light"/>
          <w:noProof/>
          <w:color w:val="0D0D0D" w:themeColor="text1" w:themeTint="F2"/>
        </w:rPr>
      </w:pPr>
      <w:r w:rsidRPr="005D4F2A">
        <w:rPr>
          <w:rFonts w:ascii="Poppins Light" w:eastAsia="Poppins" w:hAnsi="Poppins Light" w:cs="Poppins Light"/>
          <w:noProof/>
          <w:color w:val="0D0D0D" w:themeColor="text1" w:themeTint="F2"/>
        </w:rPr>
        <w:t xml:space="preserve">Criar arquivo de workflow, definindo as estações, os robôs e as tarefas que devem compor o ciclo </w:t>
      </w:r>
      <w:r w:rsidRPr="005D4F2A">
        <w:rPr>
          <w:rFonts w:ascii="Poppins Light" w:eastAsia="Poppins" w:hAnsi="Poppins Light" w:cs="Poppins Light"/>
          <w:i/>
          <w:iCs/>
          <w:noProof/>
          <w:color w:val="0D0D0D" w:themeColor="text1" w:themeTint="F2"/>
        </w:rPr>
        <w:t>commit-build-test</w:t>
      </w:r>
      <w:r w:rsidRPr="005D4F2A">
        <w:rPr>
          <w:rFonts w:ascii="Poppins Light" w:eastAsia="Poppins" w:hAnsi="Poppins Light" w:cs="Poppins Light"/>
          <w:noProof/>
          <w:color w:val="0D0D0D" w:themeColor="text1" w:themeTint="F2"/>
        </w:rPr>
        <w:t xml:space="preserve"> de forma conceitual.</w:t>
      </w:r>
    </w:p>
    <w:p w14:paraId="629AC973" w14:textId="77777777" w:rsidR="00120B9E" w:rsidRPr="00FC1447" w:rsidRDefault="00120B9E" w:rsidP="00120B9E">
      <w:pPr>
        <w:pStyle w:val="PargrafodaLista"/>
        <w:spacing w:line="276" w:lineRule="auto"/>
        <w:rPr>
          <w:rFonts w:ascii="Poppins" w:eastAsia="Poppins" w:hAnsi="Poppins" w:cs="Poppins"/>
          <w:noProof/>
          <w:color w:val="0D0D0D" w:themeColor="text1" w:themeTint="F2"/>
          <w:sz w:val="22"/>
          <w:szCs w:val="22"/>
        </w:rPr>
      </w:pPr>
    </w:p>
    <w:p w14:paraId="672F1CB7" w14:textId="77777777" w:rsidR="00120B9E" w:rsidRPr="00FC1447" w:rsidRDefault="00120B9E" w:rsidP="00120B9E">
      <w:pPr>
        <w:spacing w:line="276" w:lineRule="auto"/>
        <w:rPr>
          <w:rFonts w:ascii="Poppins" w:eastAsia="Poppins" w:hAnsi="Poppins" w:cs="Poppins"/>
          <w:b/>
          <w:bCs/>
          <w:noProof/>
          <w:color w:val="0D0D0D" w:themeColor="text1" w:themeTint="F2"/>
        </w:rPr>
      </w:pPr>
      <w:r w:rsidRPr="00FC1447">
        <w:rPr>
          <w:rFonts w:ascii="Poppins" w:eastAsia="Poppins" w:hAnsi="Poppins" w:cs="Poppins"/>
          <w:b/>
          <w:bCs/>
          <w:noProof/>
          <w:color w:val="0D0D0D" w:themeColor="text1" w:themeTint="F2"/>
        </w:rPr>
        <w:t>Materiais necessários:</w:t>
      </w:r>
    </w:p>
    <w:p w14:paraId="156D7BD7" w14:textId="77777777" w:rsidR="00120B9E" w:rsidRPr="005D4F2A" w:rsidRDefault="00120B9E" w:rsidP="00767D3F">
      <w:pPr>
        <w:pStyle w:val="PargrafodaLista"/>
        <w:numPr>
          <w:ilvl w:val="0"/>
          <w:numId w:val="7"/>
        </w:numPr>
        <w:spacing w:line="276" w:lineRule="auto"/>
        <w:ind w:left="709"/>
        <w:rPr>
          <w:rFonts w:ascii="Poppins Light" w:eastAsia="Poppins" w:hAnsi="Poppins Light" w:cs="Poppins Light"/>
          <w:noProof/>
          <w:color w:val="0D0D0D" w:themeColor="text1" w:themeTint="F2"/>
        </w:rPr>
      </w:pPr>
      <w:r w:rsidRPr="005D4F2A">
        <w:rPr>
          <w:rFonts w:ascii="Poppins Light" w:eastAsia="Poppins" w:hAnsi="Poppins Light" w:cs="Poppins Light"/>
          <w:noProof/>
          <w:color w:val="0D0D0D" w:themeColor="text1" w:themeTint="F2"/>
        </w:rPr>
        <w:t>Computador com acesso à internet.</w:t>
      </w:r>
    </w:p>
    <w:p w14:paraId="771250F3" w14:textId="022B8971" w:rsidR="00120B9E" w:rsidRPr="005D4F2A" w:rsidRDefault="00120B9E" w:rsidP="00767D3F">
      <w:pPr>
        <w:pStyle w:val="PargrafodaLista"/>
        <w:numPr>
          <w:ilvl w:val="0"/>
          <w:numId w:val="7"/>
        </w:numPr>
        <w:spacing w:line="288" w:lineRule="auto"/>
        <w:ind w:left="709"/>
        <w:rPr>
          <w:rFonts w:ascii="Poppins Light" w:hAnsi="Poppins Light" w:cs="Poppins Light"/>
        </w:rPr>
      </w:pPr>
      <w:r w:rsidRPr="005D4F2A">
        <w:rPr>
          <w:rFonts w:ascii="Poppins Light" w:eastAsia="Poppins" w:hAnsi="Poppins Light" w:cs="Poppins Light"/>
          <w:noProof/>
          <w:color w:val="0D0D0D" w:themeColor="text1" w:themeTint="F2"/>
        </w:rPr>
        <w:t xml:space="preserve">Acesso à ferramenta: </w:t>
      </w:r>
      <w:hyperlink r:id="rId10" w:history="1">
        <w:r w:rsidRPr="005D4F2A">
          <w:rPr>
            <w:rStyle w:val="Hyperlink"/>
            <w:rFonts w:ascii="Poppins Light" w:hAnsi="Poppins Light" w:cs="Poppins Light"/>
          </w:rPr>
          <w:t>https://github.com/</w:t>
        </w:r>
      </w:hyperlink>
    </w:p>
    <w:p w14:paraId="15141AB7" w14:textId="77777777" w:rsidR="00B236EC" w:rsidRPr="00B236EC" w:rsidRDefault="00B236EC" w:rsidP="00B236EC">
      <w:pPr>
        <w:spacing w:line="288" w:lineRule="auto"/>
        <w:jc w:val="both"/>
        <w:rPr>
          <w:rFonts w:ascii="Poppins" w:hAnsi="Poppins" w:cs="Poppins"/>
          <w:b/>
          <w:bCs/>
        </w:rPr>
      </w:pPr>
    </w:p>
    <w:p w14:paraId="57F8D921" w14:textId="77777777" w:rsidR="009E5AC8" w:rsidRDefault="009E5AC8" w:rsidP="00B236EC">
      <w:pPr>
        <w:spacing w:line="288" w:lineRule="auto"/>
        <w:jc w:val="both"/>
        <w:rPr>
          <w:rFonts w:ascii="Poppins" w:hAnsi="Poppins" w:cs="Poppins"/>
          <w:b/>
          <w:bCs/>
        </w:rPr>
      </w:pPr>
    </w:p>
    <w:p w14:paraId="41585E75" w14:textId="73C14173" w:rsidR="007771DF" w:rsidRPr="000E09D9" w:rsidRDefault="009E5AC8" w:rsidP="009E5AC8">
      <w:pPr>
        <w:spacing w:line="288" w:lineRule="auto"/>
        <w:rPr>
          <w:rFonts w:ascii="Poppins" w:hAnsi="Poppins" w:cs="Poppins"/>
          <w:b/>
          <w:bCs/>
          <w:sz w:val="32"/>
          <w:szCs w:val="32"/>
        </w:rPr>
      </w:pPr>
      <w:r w:rsidRPr="000E09D9">
        <w:rPr>
          <w:rFonts w:ascii="Poppins" w:hAnsi="Poppins" w:cs="Poppins"/>
          <w:b/>
          <w:bCs/>
          <w:sz w:val="32"/>
          <w:szCs w:val="32"/>
        </w:rPr>
        <w:t>Passo a passo</w:t>
      </w:r>
    </w:p>
    <w:p w14:paraId="379109F0" w14:textId="77777777" w:rsidR="009E5AC8" w:rsidRPr="00690F4A" w:rsidRDefault="009E5AC8" w:rsidP="009E5AC8">
      <w:pPr>
        <w:spacing w:line="288" w:lineRule="auto"/>
        <w:rPr>
          <w:rFonts w:ascii="Poppins" w:hAnsi="Poppins" w:cs="Poppins"/>
        </w:rPr>
      </w:pPr>
    </w:p>
    <w:p w14:paraId="7DA55694" w14:textId="5E8FD881" w:rsidR="00B236EC" w:rsidRPr="009E5AC8" w:rsidRDefault="009E5AC8" w:rsidP="009E5AC8">
      <w:pPr>
        <w:spacing w:line="288" w:lineRule="auto"/>
        <w:rPr>
          <w:rFonts w:ascii="Poppins" w:hAnsi="Poppins" w:cs="Poppins"/>
        </w:rPr>
      </w:pPr>
      <w:r w:rsidRPr="009E5AC8">
        <w:rPr>
          <w:rFonts w:ascii="Poppins" w:hAnsi="Poppins" w:cs="Poppins"/>
          <w:b/>
          <w:bCs/>
        </w:rPr>
        <w:t>Preparando o t</w:t>
      </w:r>
      <w:r w:rsidR="00B236EC" w:rsidRPr="009E5AC8">
        <w:rPr>
          <w:rFonts w:ascii="Poppins" w:hAnsi="Poppins" w:cs="Poppins"/>
          <w:b/>
          <w:bCs/>
        </w:rPr>
        <w:t xml:space="preserve">erreno e a </w:t>
      </w:r>
      <w:r w:rsidRPr="009E5AC8">
        <w:rPr>
          <w:rFonts w:ascii="Poppins" w:hAnsi="Poppins" w:cs="Poppins"/>
          <w:b/>
          <w:bCs/>
        </w:rPr>
        <w:t>s</w:t>
      </w:r>
      <w:r w:rsidR="00B236EC" w:rsidRPr="009E5AC8">
        <w:rPr>
          <w:rFonts w:ascii="Poppins" w:hAnsi="Poppins" w:cs="Poppins"/>
          <w:b/>
          <w:bCs/>
        </w:rPr>
        <w:t xml:space="preserve">ala da </w:t>
      </w:r>
      <w:r w:rsidRPr="009E5AC8">
        <w:rPr>
          <w:rFonts w:ascii="Poppins" w:hAnsi="Poppins" w:cs="Poppins"/>
          <w:b/>
          <w:bCs/>
        </w:rPr>
        <w:t>p</w:t>
      </w:r>
      <w:r w:rsidR="00B236EC" w:rsidRPr="009E5AC8">
        <w:rPr>
          <w:rFonts w:ascii="Poppins" w:hAnsi="Poppins" w:cs="Poppins"/>
          <w:b/>
          <w:bCs/>
        </w:rPr>
        <w:t xml:space="preserve">lanta </w:t>
      </w:r>
      <w:r w:rsidRPr="009E5AC8">
        <w:rPr>
          <w:rFonts w:ascii="Poppins" w:hAnsi="Poppins" w:cs="Poppins"/>
          <w:b/>
          <w:bCs/>
        </w:rPr>
        <w:t>b</w:t>
      </w:r>
      <w:r w:rsidR="00B236EC" w:rsidRPr="009E5AC8">
        <w:rPr>
          <w:rFonts w:ascii="Poppins" w:hAnsi="Poppins" w:cs="Poppins"/>
          <w:b/>
          <w:bCs/>
        </w:rPr>
        <w:t>aixa</w:t>
      </w:r>
    </w:p>
    <w:p w14:paraId="21F13847" w14:textId="77777777" w:rsidR="009E5AC8" w:rsidRPr="009E5AC8" w:rsidRDefault="009E5AC8" w:rsidP="009E5AC8">
      <w:pPr>
        <w:spacing w:line="288" w:lineRule="auto"/>
        <w:rPr>
          <w:rFonts w:ascii="Poppins" w:hAnsi="Poppins" w:cs="Poppins"/>
        </w:rPr>
      </w:pPr>
    </w:p>
    <w:p w14:paraId="69C167DF" w14:textId="00335351" w:rsidR="009E5AC8" w:rsidRPr="005D4F2A" w:rsidRDefault="009E5AC8" w:rsidP="00767D3F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Entre no GitHub: </w:t>
      </w:r>
      <w:hyperlink r:id="rId11" w:history="1">
        <w:r w:rsidRPr="005D4F2A">
          <w:rPr>
            <w:rStyle w:val="Hyperlink"/>
            <w:rFonts w:ascii="Poppins Light" w:hAnsi="Poppins Light" w:cs="Poppins Light"/>
          </w:rPr>
          <w:t>https://github.com/</w:t>
        </w:r>
      </w:hyperlink>
    </w:p>
    <w:p w14:paraId="63C564B3" w14:textId="0C7537A8" w:rsidR="009E5AC8" w:rsidRPr="005D4F2A" w:rsidRDefault="009E5AC8" w:rsidP="00767D3F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>Crie um</w:t>
      </w:r>
      <w:r w:rsidR="00B236EC" w:rsidRPr="005D4F2A">
        <w:rPr>
          <w:rFonts w:ascii="Poppins Light" w:hAnsi="Poppins Light" w:cs="Poppins Light"/>
        </w:rPr>
        <w:t xml:space="preserve"> </w:t>
      </w:r>
      <w:r w:rsidRPr="005D4F2A">
        <w:rPr>
          <w:rFonts w:ascii="Poppins Light" w:hAnsi="Poppins Light" w:cs="Poppins Light"/>
        </w:rPr>
        <w:t>r</w:t>
      </w:r>
      <w:r w:rsidR="00B236EC" w:rsidRPr="005D4F2A">
        <w:rPr>
          <w:rFonts w:ascii="Poppins Light" w:hAnsi="Poppins Light" w:cs="Poppins Light"/>
        </w:rPr>
        <w:t xml:space="preserve">epositório </w:t>
      </w:r>
      <w:r w:rsidRPr="005D4F2A">
        <w:rPr>
          <w:rFonts w:ascii="Poppins Light" w:hAnsi="Poppins Light" w:cs="Poppins Light"/>
        </w:rPr>
        <w:t xml:space="preserve">novo </w:t>
      </w:r>
      <w:r w:rsidR="00FB51DA" w:rsidRPr="005D4F2A">
        <w:rPr>
          <w:rFonts w:ascii="Poppins Light" w:hAnsi="Poppins Light" w:cs="Poppins Light"/>
        </w:rPr>
        <w:t>–</w:t>
      </w:r>
      <w:r w:rsidRPr="005D4F2A">
        <w:rPr>
          <w:rFonts w:ascii="Poppins Light" w:hAnsi="Poppins Light" w:cs="Poppins Light"/>
        </w:rPr>
        <w:t xml:space="preserve"> </w:t>
      </w:r>
      <w:r w:rsidR="00EC75E0" w:rsidRPr="005D4F2A">
        <w:rPr>
          <w:rFonts w:ascii="Poppins Light" w:hAnsi="Poppins Light" w:cs="Poppins Light"/>
        </w:rPr>
        <w:t>p</w:t>
      </w:r>
      <w:r w:rsidR="00B236EC" w:rsidRPr="005D4F2A">
        <w:rPr>
          <w:rFonts w:ascii="Poppins Light" w:hAnsi="Poppins Light" w:cs="Poppins Light"/>
        </w:rPr>
        <w:t>ense nisso como comprar o terreno para construir nossa fábrica</w:t>
      </w:r>
      <w:r w:rsidR="00FB51DA" w:rsidRPr="005D4F2A">
        <w:rPr>
          <w:rFonts w:ascii="Poppins Light" w:hAnsi="Poppins Light" w:cs="Poppins Light"/>
        </w:rPr>
        <w:t>;</w:t>
      </w:r>
      <w:r w:rsidR="00B236EC" w:rsidRPr="005D4F2A">
        <w:rPr>
          <w:rFonts w:ascii="Poppins Light" w:hAnsi="Poppins Light" w:cs="Poppins Light"/>
        </w:rPr>
        <w:t xml:space="preserve"> </w:t>
      </w:r>
    </w:p>
    <w:p w14:paraId="179EBD06" w14:textId="07E4DCEF" w:rsidR="009E5AC8" w:rsidRPr="005D4F2A" w:rsidRDefault="009E5AC8" w:rsidP="00767D3F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Renomeie esse </w:t>
      </w:r>
      <w:r w:rsidR="00B236EC" w:rsidRPr="005D4F2A">
        <w:rPr>
          <w:rFonts w:ascii="Poppins Light" w:hAnsi="Poppins Light" w:cs="Poppins Light"/>
        </w:rPr>
        <w:t xml:space="preserve">repositório </w:t>
      </w:r>
      <w:r w:rsidRPr="005D4F2A">
        <w:rPr>
          <w:rFonts w:ascii="Poppins Light" w:hAnsi="Poppins Light" w:cs="Poppins Light"/>
        </w:rPr>
        <w:t>como</w:t>
      </w:r>
      <w:r w:rsidR="00B236EC" w:rsidRPr="005D4F2A">
        <w:rPr>
          <w:rFonts w:ascii="Poppins Light" w:hAnsi="Poppins Light" w:cs="Poppins Light"/>
        </w:rPr>
        <w:t xml:space="preserve"> </w:t>
      </w:r>
      <w:r w:rsidR="00B236EC" w:rsidRPr="005D4F2A">
        <w:rPr>
          <w:rFonts w:ascii="Poppins Light" w:hAnsi="Poppins Light" w:cs="Poppins Light"/>
          <w:b/>
          <w:bCs/>
        </w:rPr>
        <w:t>minha-primeira-linha-de-montagem</w:t>
      </w:r>
      <w:r w:rsidRPr="005D4F2A">
        <w:rPr>
          <w:rFonts w:ascii="Poppins Light" w:hAnsi="Poppins Light" w:cs="Poppins Light"/>
        </w:rPr>
        <w:t xml:space="preserve"> (n</w:t>
      </w:r>
      <w:r w:rsidR="00B236EC" w:rsidRPr="005D4F2A">
        <w:rPr>
          <w:rFonts w:ascii="Poppins Light" w:hAnsi="Poppins Light" w:cs="Poppins Light"/>
        </w:rPr>
        <w:t>ão precisa adicionar README ou .</w:t>
      </w:r>
      <w:proofErr w:type="spellStart"/>
      <w:r w:rsidR="00B236EC" w:rsidRPr="005D4F2A">
        <w:rPr>
          <w:rFonts w:ascii="Poppins Light" w:hAnsi="Poppins Light" w:cs="Poppins Light"/>
        </w:rPr>
        <w:t>gitignore</w:t>
      </w:r>
      <w:proofErr w:type="spellEnd"/>
      <w:r w:rsidR="00B236EC" w:rsidRPr="005D4F2A">
        <w:rPr>
          <w:rFonts w:ascii="Poppins Light" w:hAnsi="Poppins Light" w:cs="Poppins Light"/>
        </w:rPr>
        <w:t xml:space="preserve"> por enquanto</w:t>
      </w:r>
      <w:r w:rsidRPr="005D4F2A">
        <w:rPr>
          <w:rFonts w:ascii="Poppins Light" w:hAnsi="Poppins Light" w:cs="Poppins Light"/>
        </w:rPr>
        <w:t>)</w:t>
      </w:r>
      <w:r w:rsidR="00FB51DA" w:rsidRPr="005D4F2A">
        <w:rPr>
          <w:rFonts w:ascii="Poppins Light" w:hAnsi="Poppins Light" w:cs="Poppins Light"/>
        </w:rPr>
        <w:t>;</w:t>
      </w:r>
    </w:p>
    <w:p w14:paraId="63B1B35F" w14:textId="71FC7970" w:rsidR="009E5AC8" w:rsidRPr="005D4F2A" w:rsidRDefault="00B236EC" w:rsidP="00767D3F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Dentro do repositório, </w:t>
      </w:r>
      <w:r w:rsidRPr="005D4F2A">
        <w:rPr>
          <w:rFonts w:ascii="Poppins Light" w:hAnsi="Poppins Light" w:cs="Poppins Light"/>
          <w:b/>
          <w:bCs/>
        </w:rPr>
        <w:t xml:space="preserve">clique </w:t>
      </w:r>
      <w:r w:rsidRPr="005D4F2A">
        <w:rPr>
          <w:rFonts w:ascii="Poppins Light" w:hAnsi="Poppins Light" w:cs="Poppins Light"/>
        </w:rPr>
        <w:t>na aba</w:t>
      </w:r>
      <w:r w:rsidRPr="005D4F2A">
        <w:rPr>
          <w:rFonts w:ascii="Poppins Light" w:hAnsi="Poppins Light" w:cs="Poppins Light"/>
          <w:b/>
          <w:bCs/>
        </w:rPr>
        <w:t xml:space="preserve"> </w:t>
      </w:r>
      <w:r w:rsidR="00EC75E0" w:rsidRPr="005D4F2A">
        <w:rPr>
          <w:rFonts w:ascii="Poppins Light" w:hAnsi="Poppins Light" w:cs="Poppins Light"/>
          <w:b/>
          <w:bCs/>
        </w:rPr>
        <w:t>“</w:t>
      </w:r>
      <w:proofErr w:type="spellStart"/>
      <w:r w:rsidRPr="005D4F2A">
        <w:rPr>
          <w:rFonts w:ascii="Poppins Light" w:hAnsi="Poppins Light" w:cs="Poppins Light"/>
          <w:b/>
          <w:bCs/>
        </w:rPr>
        <w:t>Actions</w:t>
      </w:r>
      <w:proofErr w:type="spellEnd"/>
      <w:r w:rsidR="00EC75E0" w:rsidRPr="005D4F2A">
        <w:rPr>
          <w:rFonts w:ascii="Poppins Light" w:hAnsi="Poppins Light" w:cs="Poppins Light"/>
          <w:b/>
          <w:bCs/>
        </w:rPr>
        <w:t>”</w:t>
      </w:r>
      <w:r w:rsidR="00FB51DA" w:rsidRPr="005D4F2A">
        <w:rPr>
          <w:rFonts w:ascii="Poppins Light" w:hAnsi="Poppins Light" w:cs="Poppins Light"/>
        </w:rPr>
        <w:t>;</w:t>
      </w:r>
    </w:p>
    <w:p w14:paraId="4ACB4622" w14:textId="7DCBBBDD" w:rsidR="00EC75E0" w:rsidRPr="005D4F2A" w:rsidRDefault="00B236EC" w:rsidP="00767D3F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lastRenderedPageBreak/>
        <w:t xml:space="preserve">O GitHub vai sugerir vários </w:t>
      </w:r>
      <w:proofErr w:type="spellStart"/>
      <w:r w:rsidRPr="005D4F2A">
        <w:rPr>
          <w:rFonts w:ascii="Poppins Light" w:hAnsi="Poppins Light" w:cs="Poppins Light"/>
        </w:rPr>
        <w:t>templates</w:t>
      </w:r>
      <w:proofErr w:type="spellEnd"/>
      <w:r w:rsidRPr="005D4F2A">
        <w:rPr>
          <w:rFonts w:ascii="Poppins Light" w:hAnsi="Poppins Light" w:cs="Poppins Light"/>
        </w:rPr>
        <w:t xml:space="preserve"> prontos. Ignore-os</w:t>
      </w:r>
      <w:r w:rsidR="00FB51DA" w:rsidRPr="005D4F2A">
        <w:rPr>
          <w:rFonts w:ascii="Poppins Light" w:hAnsi="Poppins Light" w:cs="Poppins Light"/>
        </w:rPr>
        <w:t>;</w:t>
      </w:r>
      <w:r w:rsidRPr="005D4F2A">
        <w:rPr>
          <w:rFonts w:ascii="Poppins Light" w:hAnsi="Poppins Light" w:cs="Poppins Light"/>
        </w:rPr>
        <w:t xml:space="preserve"> </w:t>
      </w:r>
    </w:p>
    <w:p w14:paraId="0810C02C" w14:textId="7474CC11" w:rsidR="009E5AC8" w:rsidRPr="005D4F2A" w:rsidRDefault="009E5AC8" w:rsidP="00767D3F">
      <w:pPr>
        <w:pStyle w:val="PargrafodaLista"/>
        <w:numPr>
          <w:ilvl w:val="0"/>
          <w:numId w:val="1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b/>
          <w:bCs/>
        </w:rPr>
        <w:t xml:space="preserve">Clique </w:t>
      </w:r>
      <w:r w:rsidRPr="005D4F2A">
        <w:rPr>
          <w:rFonts w:ascii="Poppins Light" w:hAnsi="Poppins Light" w:cs="Poppins Light"/>
        </w:rPr>
        <w:t xml:space="preserve">em </w:t>
      </w:r>
      <w:r w:rsidR="00EC75E0" w:rsidRPr="005D4F2A">
        <w:rPr>
          <w:rFonts w:ascii="Poppins Light" w:hAnsi="Poppins Light" w:cs="Poppins Light"/>
        </w:rPr>
        <w:t>“</w:t>
      </w:r>
      <w:r w:rsidRPr="005D4F2A">
        <w:rPr>
          <w:rFonts w:ascii="Poppins Light" w:hAnsi="Poppins Light" w:cs="Poppins Light"/>
          <w:b/>
          <w:bCs/>
        </w:rPr>
        <w:t xml:space="preserve">set </w:t>
      </w:r>
      <w:proofErr w:type="spellStart"/>
      <w:r w:rsidRPr="005D4F2A">
        <w:rPr>
          <w:rFonts w:ascii="Poppins Light" w:hAnsi="Poppins Light" w:cs="Poppins Light"/>
          <w:b/>
          <w:bCs/>
        </w:rPr>
        <w:t>up</w:t>
      </w:r>
      <w:proofErr w:type="spellEnd"/>
      <w:r w:rsidRPr="005D4F2A">
        <w:rPr>
          <w:rFonts w:ascii="Poppins Light" w:hAnsi="Poppins Light" w:cs="Poppins Light"/>
          <w:b/>
          <w:bCs/>
        </w:rPr>
        <w:t xml:space="preserve"> a workflow </w:t>
      </w:r>
      <w:proofErr w:type="spellStart"/>
      <w:r w:rsidRPr="005D4F2A">
        <w:rPr>
          <w:rFonts w:ascii="Poppins Light" w:hAnsi="Poppins Light" w:cs="Poppins Light"/>
          <w:b/>
          <w:bCs/>
        </w:rPr>
        <w:t>yourself</w:t>
      </w:r>
      <w:proofErr w:type="spellEnd"/>
      <w:r w:rsidR="00EC75E0" w:rsidRPr="005D4F2A">
        <w:rPr>
          <w:rFonts w:ascii="Poppins Light" w:hAnsi="Poppins Light" w:cs="Poppins Light"/>
          <w:b/>
          <w:bCs/>
        </w:rPr>
        <w:t>”</w:t>
      </w:r>
      <w:r w:rsidRPr="005D4F2A">
        <w:rPr>
          <w:rFonts w:ascii="Poppins Light" w:hAnsi="Poppins Light" w:cs="Poppins Light"/>
        </w:rPr>
        <w:t xml:space="preserve"> para desenhar a </w:t>
      </w:r>
      <w:r w:rsidR="00B236EC" w:rsidRPr="005D4F2A">
        <w:rPr>
          <w:rFonts w:ascii="Poppins Light" w:hAnsi="Poppins Light" w:cs="Poppins Light"/>
        </w:rPr>
        <w:t>planta d</w:t>
      </w:r>
      <w:r w:rsidRPr="005D4F2A">
        <w:rPr>
          <w:rFonts w:ascii="Poppins Light" w:hAnsi="Poppins Light" w:cs="Poppins Light"/>
        </w:rPr>
        <w:t>o zero.</w:t>
      </w:r>
    </w:p>
    <w:p w14:paraId="3BFC64DF" w14:textId="77777777" w:rsidR="009E5AC8" w:rsidRPr="005D4F2A" w:rsidRDefault="009E5AC8" w:rsidP="009E5AC8">
      <w:pPr>
        <w:spacing w:line="288" w:lineRule="auto"/>
        <w:ind w:left="360"/>
        <w:rPr>
          <w:rFonts w:ascii="Poppins Light" w:hAnsi="Poppins Light" w:cs="Poppins Light"/>
        </w:rPr>
      </w:pPr>
    </w:p>
    <w:p w14:paraId="05611847" w14:textId="6F1A2AF4" w:rsidR="00B236EC" w:rsidRPr="005D4F2A" w:rsidRDefault="00024085" w:rsidP="009E5AC8">
      <w:pPr>
        <w:spacing w:line="288" w:lineRule="auto"/>
        <w:jc w:val="center"/>
        <w:rPr>
          <w:rFonts w:ascii="Poppins Light" w:hAnsi="Poppins Light" w:cs="Poppins Light"/>
          <w:b/>
          <w:bCs/>
        </w:rPr>
      </w:pPr>
      <w:r w:rsidRPr="005D4F2A">
        <w:rPr>
          <w:rFonts w:ascii="Poppins Light" w:hAnsi="Poppins Light" w:cs="Poppins Light"/>
          <w:b/>
          <w:bCs/>
          <w:noProof/>
        </w:rPr>
        <w:drawing>
          <wp:inline distT="0" distB="0" distL="0" distR="0" wp14:anchorId="59EEB95E" wp14:editId="7A842DBA">
            <wp:extent cx="6120765" cy="2879725"/>
            <wp:effectExtent l="0" t="0" r="0" b="0"/>
            <wp:docPr id="842938770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38770" name="Imagem 1" descr="Tela de celular com fundo pre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417C" w14:textId="6F897F4B" w:rsidR="007771DF" w:rsidRPr="005D4F2A" w:rsidRDefault="005C0B0B" w:rsidP="00B236EC">
      <w:pPr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  <w:bookmarkStart w:id="0" w:name="_Hlk210926073"/>
      <w:r w:rsidRPr="005D4F2A">
        <w:rPr>
          <w:rFonts w:ascii="Poppins Light" w:hAnsi="Poppins Light" w:cs="Poppins Light"/>
          <w:sz w:val="16"/>
          <w:szCs w:val="16"/>
        </w:rPr>
        <w:t>Reprodução – G</w:t>
      </w:r>
      <w:r w:rsidR="7F3153EC" w:rsidRPr="005D4F2A">
        <w:rPr>
          <w:rFonts w:ascii="Poppins Light" w:hAnsi="Poppins Light" w:cs="Poppins Light"/>
          <w:sz w:val="16"/>
          <w:szCs w:val="16"/>
        </w:rPr>
        <w:t>I</w:t>
      </w:r>
      <w:r w:rsidRPr="005D4F2A">
        <w:rPr>
          <w:rFonts w:ascii="Poppins Light" w:hAnsi="Poppins Light" w:cs="Poppins Light"/>
          <w:sz w:val="16"/>
          <w:szCs w:val="16"/>
        </w:rPr>
        <w:t>THUB, [s.d.].</w:t>
      </w:r>
    </w:p>
    <w:bookmarkEnd w:id="0"/>
    <w:p w14:paraId="63203BD8" w14:textId="77777777" w:rsidR="007771DF" w:rsidRPr="00B236EC" w:rsidRDefault="007771DF" w:rsidP="009E5AC8">
      <w:pPr>
        <w:spacing w:line="288" w:lineRule="auto"/>
        <w:rPr>
          <w:rFonts w:ascii="Poppins" w:hAnsi="Poppins" w:cs="Poppins"/>
          <w:b/>
          <w:bCs/>
        </w:rPr>
      </w:pPr>
    </w:p>
    <w:p w14:paraId="3EE9855C" w14:textId="0E300747" w:rsidR="00B236EC" w:rsidRPr="009E5AC8" w:rsidRDefault="009E5AC8" w:rsidP="009E5AC8">
      <w:pPr>
        <w:spacing w:line="288" w:lineRule="auto"/>
        <w:rPr>
          <w:rFonts w:ascii="Poppins" w:hAnsi="Poppins" w:cs="Poppins"/>
        </w:rPr>
      </w:pPr>
      <w:r w:rsidRPr="009E5AC8">
        <w:rPr>
          <w:rFonts w:ascii="Poppins" w:hAnsi="Poppins" w:cs="Poppins"/>
          <w:b/>
          <w:bCs/>
        </w:rPr>
        <w:t>Usando a l</w:t>
      </w:r>
      <w:r w:rsidR="00B236EC" w:rsidRPr="009E5AC8">
        <w:rPr>
          <w:rFonts w:ascii="Poppins" w:hAnsi="Poppins" w:cs="Poppins"/>
          <w:b/>
          <w:bCs/>
        </w:rPr>
        <w:t xml:space="preserve">inguagem da </w:t>
      </w:r>
      <w:r w:rsidRPr="009E5AC8">
        <w:rPr>
          <w:rFonts w:ascii="Poppins" w:hAnsi="Poppins" w:cs="Poppins"/>
          <w:b/>
          <w:bCs/>
        </w:rPr>
        <w:t>p</w:t>
      </w:r>
      <w:r w:rsidR="00B236EC" w:rsidRPr="009E5AC8">
        <w:rPr>
          <w:rFonts w:ascii="Poppins" w:hAnsi="Poppins" w:cs="Poppins"/>
          <w:b/>
          <w:bCs/>
        </w:rPr>
        <w:t xml:space="preserve">lanta </w:t>
      </w:r>
      <w:r w:rsidRPr="009E5AC8">
        <w:rPr>
          <w:rFonts w:ascii="Poppins" w:hAnsi="Poppins" w:cs="Poppins"/>
          <w:b/>
          <w:bCs/>
        </w:rPr>
        <w:t>b</w:t>
      </w:r>
      <w:r w:rsidR="00B236EC" w:rsidRPr="009E5AC8">
        <w:rPr>
          <w:rFonts w:ascii="Poppins" w:hAnsi="Poppins" w:cs="Poppins"/>
          <w:b/>
          <w:bCs/>
        </w:rPr>
        <w:t>aixa (YAML)</w:t>
      </w:r>
      <w:r>
        <w:rPr>
          <w:rFonts w:ascii="Poppins" w:hAnsi="Poppins" w:cs="Poppins"/>
          <w:b/>
          <w:bCs/>
        </w:rPr>
        <w:t xml:space="preserve"> e desenhando a estrutura principal</w:t>
      </w:r>
    </w:p>
    <w:p w14:paraId="688EF80A" w14:textId="77777777" w:rsidR="009E5AC8" w:rsidRDefault="009E5AC8" w:rsidP="009E5AC8">
      <w:pPr>
        <w:spacing w:line="288" w:lineRule="auto"/>
        <w:rPr>
          <w:rFonts w:ascii="Poppins" w:hAnsi="Poppins" w:cs="Poppins"/>
        </w:rPr>
      </w:pPr>
    </w:p>
    <w:p w14:paraId="5F544653" w14:textId="250CF787" w:rsidR="005901D4" w:rsidRPr="005D4F2A" w:rsidRDefault="00B236EC" w:rsidP="00767D3F">
      <w:pPr>
        <w:pStyle w:val="PargrafodaLista"/>
        <w:numPr>
          <w:ilvl w:val="0"/>
          <w:numId w:val="2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O GitHub abrirá um editor de texto com um arquivo chamado </w:t>
      </w:r>
      <w:proofErr w:type="spellStart"/>
      <w:r w:rsidRPr="005D4F2A">
        <w:rPr>
          <w:rFonts w:ascii="Poppins Light" w:hAnsi="Poppins Light" w:cs="Poppins Light"/>
          <w:b/>
          <w:bCs/>
        </w:rPr>
        <w:t>main.yml</w:t>
      </w:r>
      <w:proofErr w:type="spellEnd"/>
      <w:r w:rsidRPr="005D4F2A">
        <w:rPr>
          <w:rFonts w:ascii="Poppins Light" w:hAnsi="Poppins Light" w:cs="Poppins Light"/>
        </w:rPr>
        <w:t>.</w:t>
      </w:r>
      <w:r w:rsidR="009E5AC8" w:rsidRPr="005D4F2A">
        <w:rPr>
          <w:rFonts w:ascii="Poppins Light" w:hAnsi="Poppins Light" w:cs="Poppins Light"/>
        </w:rPr>
        <w:t xml:space="preserve"> R</w:t>
      </w:r>
      <w:r w:rsidRPr="005D4F2A">
        <w:rPr>
          <w:rFonts w:ascii="Poppins Light" w:hAnsi="Poppins Light" w:cs="Poppins Light"/>
        </w:rPr>
        <w:t xml:space="preserve">enomeie para </w:t>
      </w:r>
      <w:r w:rsidRPr="005D4F2A">
        <w:rPr>
          <w:rFonts w:ascii="Poppins Light" w:hAnsi="Poppins Light" w:cs="Poppins Light"/>
          <w:b/>
          <w:bCs/>
        </w:rPr>
        <w:t>linha-de-</w:t>
      </w:r>
      <w:proofErr w:type="spellStart"/>
      <w:r w:rsidRPr="005D4F2A">
        <w:rPr>
          <w:rFonts w:ascii="Poppins Light" w:hAnsi="Poppins Light" w:cs="Poppins Light"/>
          <w:b/>
          <w:bCs/>
        </w:rPr>
        <w:t>montagem.yml</w:t>
      </w:r>
      <w:proofErr w:type="spellEnd"/>
      <w:r w:rsidRPr="005D4F2A">
        <w:rPr>
          <w:rFonts w:ascii="Poppins Light" w:hAnsi="Poppins Light" w:cs="Poppins Light"/>
        </w:rPr>
        <w:t xml:space="preserve">. </w:t>
      </w:r>
    </w:p>
    <w:p w14:paraId="42C8CA71" w14:textId="15DEF295" w:rsidR="00025A98" w:rsidRPr="005D4F2A" w:rsidRDefault="00B236EC" w:rsidP="00767D3F">
      <w:pPr>
        <w:pStyle w:val="PargrafodaLista"/>
        <w:numPr>
          <w:ilvl w:val="0"/>
          <w:numId w:val="2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b/>
          <w:bCs/>
        </w:rPr>
        <w:t>Copie</w:t>
      </w:r>
      <w:r w:rsidRPr="005D4F2A">
        <w:rPr>
          <w:rFonts w:ascii="Poppins Light" w:hAnsi="Poppins Light" w:cs="Poppins Light"/>
        </w:rPr>
        <w:t xml:space="preserve"> </w:t>
      </w:r>
      <w:r w:rsidR="009E5AC8" w:rsidRPr="005D4F2A">
        <w:rPr>
          <w:rFonts w:ascii="Poppins Light" w:hAnsi="Poppins Light" w:cs="Poppins Light"/>
        </w:rPr>
        <w:t xml:space="preserve">o </w:t>
      </w:r>
      <w:r w:rsidRPr="005D4F2A">
        <w:rPr>
          <w:rFonts w:ascii="Poppins Light" w:hAnsi="Poppins Light" w:cs="Poppins Light"/>
        </w:rPr>
        <w:t xml:space="preserve">esqueleto </w:t>
      </w:r>
      <w:r w:rsidR="009E5AC8" w:rsidRPr="005D4F2A">
        <w:rPr>
          <w:rFonts w:ascii="Poppins Light" w:hAnsi="Poppins Light" w:cs="Poppins Light"/>
        </w:rPr>
        <w:t xml:space="preserve">a seguir e </w:t>
      </w:r>
      <w:r w:rsidR="009E5AC8" w:rsidRPr="005D4F2A">
        <w:rPr>
          <w:rFonts w:ascii="Poppins Light" w:hAnsi="Poppins Light" w:cs="Poppins Light"/>
          <w:b/>
          <w:bCs/>
        </w:rPr>
        <w:t>cole</w:t>
      </w:r>
      <w:r w:rsidR="009E5AC8" w:rsidRPr="005D4F2A">
        <w:rPr>
          <w:rFonts w:ascii="Poppins Light" w:hAnsi="Poppins Light" w:cs="Poppins Light"/>
        </w:rPr>
        <w:t xml:space="preserve"> na área de desenho do</w:t>
      </w:r>
      <w:r w:rsidRPr="005D4F2A">
        <w:rPr>
          <w:rFonts w:ascii="Poppins Light" w:hAnsi="Poppins Light" w:cs="Poppins Light"/>
        </w:rPr>
        <w:t xml:space="preserve"> arquivo. </w:t>
      </w:r>
    </w:p>
    <w:p w14:paraId="55B53E26" w14:textId="77777777" w:rsidR="00B236EC" w:rsidRPr="005D4F2A" w:rsidRDefault="00B236EC" w:rsidP="009E5AC8">
      <w:pPr>
        <w:spacing w:line="288" w:lineRule="auto"/>
        <w:rPr>
          <w:rFonts w:ascii="Poppins Light" w:hAnsi="Poppins Light" w:cs="Poppins Ligh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629"/>
      </w:tblGrid>
      <w:tr w:rsidR="009E5AC8" w:rsidRPr="00767D3F" w14:paraId="3F3D1D71" w14:textId="77777777" w:rsidTr="009E5AC8">
        <w:tc>
          <w:tcPr>
            <w:tcW w:w="9629" w:type="dxa"/>
            <w:shd w:val="clear" w:color="auto" w:fill="F2F2F2" w:themeFill="background1" w:themeFillShade="F2"/>
            <w:vAlign w:val="center"/>
          </w:tcPr>
          <w:p w14:paraId="724462DD" w14:textId="77777777" w:rsidR="009E5AC8" w:rsidRPr="005D4F2A" w:rsidRDefault="009E5AC8" w:rsidP="009E5AC8">
            <w:pPr>
              <w:spacing w:line="288" w:lineRule="auto"/>
              <w:rPr>
                <w:rFonts w:ascii="Poppins Light" w:hAnsi="Poppins Light" w:cs="Poppins Light"/>
              </w:rPr>
            </w:pPr>
            <w:proofErr w:type="spellStart"/>
            <w:r w:rsidRPr="005D4F2A">
              <w:rPr>
                <w:rFonts w:ascii="Poppins Light" w:hAnsi="Poppins Light" w:cs="Poppins Light"/>
              </w:rPr>
              <w:t>name</w:t>
            </w:r>
            <w:proofErr w:type="spellEnd"/>
            <w:r w:rsidRPr="005D4F2A">
              <w:rPr>
                <w:rFonts w:ascii="Poppins Light" w:hAnsi="Poppins Light" w:cs="Poppins Light"/>
              </w:rPr>
              <w:t>: Minha Primeira Linha de Montagem</w:t>
            </w:r>
          </w:p>
          <w:p w14:paraId="4491A4DB" w14:textId="77777777" w:rsidR="009E5AC8" w:rsidRPr="005D4F2A" w:rsidRDefault="009E5AC8" w:rsidP="009E5AC8">
            <w:pPr>
              <w:spacing w:line="288" w:lineRule="auto"/>
              <w:rPr>
                <w:rFonts w:ascii="Poppins Light" w:hAnsi="Poppins Light" w:cs="Poppins Light"/>
              </w:rPr>
            </w:pPr>
          </w:p>
          <w:p w14:paraId="226E470B" w14:textId="77777777" w:rsidR="009E5AC8" w:rsidRPr="005D4F2A" w:rsidRDefault="009E5AC8" w:rsidP="009E5AC8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>on:</w:t>
            </w:r>
          </w:p>
          <w:p w14:paraId="7BA83088" w14:textId="77777777" w:rsidR="009E5AC8" w:rsidRPr="005D4F2A" w:rsidRDefault="009E5AC8" w:rsidP="009E5AC8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push:</w:t>
            </w:r>
          </w:p>
          <w:p w14:paraId="7E5AD2CE" w14:textId="77777777" w:rsidR="009E5AC8" w:rsidRPr="005D4F2A" w:rsidRDefault="009E5AC8" w:rsidP="009E5AC8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  branches: [ </w:t>
            </w:r>
            <w:proofErr w:type="gramStart"/>
            <w:r w:rsidRPr="005D4F2A">
              <w:rPr>
                <w:rFonts w:ascii="Poppins Light" w:hAnsi="Poppins Light" w:cs="Poppins Light"/>
                <w:lang w:val="en-US"/>
              </w:rPr>
              <w:t>main ]</w:t>
            </w:r>
            <w:proofErr w:type="gramEnd"/>
          </w:p>
          <w:p w14:paraId="7D561D59" w14:textId="77777777" w:rsidR="009E5AC8" w:rsidRPr="005D4F2A" w:rsidRDefault="009E5AC8" w:rsidP="009E5AC8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</w:p>
          <w:p w14:paraId="0883B17F" w14:textId="785780B9" w:rsidR="009E5AC8" w:rsidRPr="005D4F2A" w:rsidRDefault="009E5AC8" w:rsidP="009E5AC8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>jobs:</w:t>
            </w:r>
          </w:p>
        </w:tc>
      </w:tr>
    </w:tbl>
    <w:p w14:paraId="4CBD5BEF" w14:textId="77777777" w:rsidR="009E5AC8" w:rsidRPr="005D4F2A" w:rsidRDefault="009E5AC8" w:rsidP="009E5AC8">
      <w:pPr>
        <w:spacing w:line="288" w:lineRule="auto"/>
        <w:rPr>
          <w:rFonts w:ascii="Poppins Light" w:hAnsi="Poppins Light" w:cs="Poppins Light"/>
          <w:lang w:val="en-US"/>
        </w:rPr>
      </w:pPr>
    </w:p>
    <w:p w14:paraId="43120E47" w14:textId="35B4C998" w:rsidR="00B236EC" w:rsidRPr="005D4F2A" w:rsidRDefault="00024085" w:rsidP="000E09D9">
      <w:pPr>
        <w:spacing w:line="288" w:lineRule="auto"/>
        <w:jc w:val="center"/>
        <w:rPr>
          <w:rFonts w:ascii="Poppins Light" w:hAnsi="Poppins Light" w:cs="Poppins Light"/>
          <w:b/>
          <w:bCs/>
        </w:rPr>
      </w:pPr>
      <w:r w:rsidRPr="005D4F2A">
        <w:rPr>
          <w:rFonts w:ascii="Poppins Light" w:hAnsi="Poppins Light" w:cs="Poppins Light"/>
          <w:b/>
          <w:bCs/>
          <w:noProof/>
        </w:rPr>
        <w:drawing>
          <wp:inline distT="0" distB="0" distL="0" distR="0" wp14:anchorId="73A68F20" wp14:editId="7905A050">
            <wp:extent cx="6120765" cy="2903220"/>
            <wp:effectExtent l="0" t="0" r="0" b="0"/>
            <wp:docPr id="12742195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195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7C62" w14:textId="6D988C3F" w:rsidR="007771DF" w:rsidRPr="005D4F2A" w:rsidRDefault="005C0B0B" w:rsidP="00B236EC">
      <w:pPr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  <w:sz w:val="16"/>
          <w:szCs w:val="16"/>
        </w:rPr>
        <w:t>Reprodução – G</w:t>
      </w:r>
      <w:r w:rsidR="348459B3" w:rsidRPr="005D4F2A">
        <w:rPr>
          <w:rFonts w:ascii="Poppins Light" w:hAnsi="Poppins Light" w:cs="Poppins Light"/>
          <w:sz w:val="16"/>
          <w:szCs w:val="16"/>
        </w:rPr>
        <w:t>I</w:t>
      </w:r>
      <w:r w:rsidRPr="005D4F2A">
        <w:rPr>
          <w:rFonts w:ascii="Poppins Light" w:hAnsi="Poppins Light" w:cs="Poppins Light"/>
          <w:sz w:val="16"/>
          <w:szCs w:val="16"/>
        </w:rPr>
        <w:t>THUB, [s.d.].</w:t>
      </w:r>
    </w:p>
    <w:p w14:paraId="3BAEA188" w14:textId="77777777" w:rsidR="00913392" w:rsidRDefault="00913392" w:rsidP="009E5AC8">
      <w:pPr>
        <w:spacing w:line="288" w:lineRule="auto"/>
        <w:rPr>
          <w:rFonts w:ascii="Poppins" w:hAnsi="Poppins" w:cs="Poppins"/>
          <w:b/>
          <w:bCs/>
        </w:rPr>
      </w:pPr>
    </w:p>
    <w:p w14:paraId="189CF321" w14:textId="3B8FAB89" w:rsidR="00B236EC" w:rsidRPr="00B236EC" w:rsidRDefault="00B236EC" w:rsidP="009E5AC8">
      <w:pPr>
        <w:spacing w:line="288" w:lineRule="auto"/>
        <w:rPr>
          <w:rFonts w:ascii="Poppins" w:hAnsi="Poppins" w:cs="Poppins"/>
        </w:rPr>
      </w:pPr>
      <w:r w:rsidRPr="00B236EC">
        <w:rPr>
          <w:rFonts w:ascii="Poppins" w:hAnsi="Poppins" w:cs="Poppins"/>
          <w:b/>
          <w:bCs/>
        </w:rPr>
        <w:t xml:space="preserve">Definindo a </w:t>
      </w:r>
      <w:r w:rsidR="00913392">
        <w:rPr>
          <w:rFonts w:ascii="Poppins" w:hAnsi="Poppins" w:cs="Poppins"/>
          <w:b/>
          <w:bCs/>
        </w:rPr>
        <w:t>p</w:t>
      </w:r>
      <w:r w:rsidRPr="00B236EC">
        <w:rPr>
          <w:rFonts w:ascii="Poppins" w:hAnsi="Poppins" w:cs="Poppins"/>
          <w:b/>
          <w:bCs/>
        </w:rPr>
        <w:t xml:space="preserve">rimeira </w:t>
      </w:r>
      <w:r w:rsidR="00913392">
        <w:rPr>
          <w:rFonts w:ascii="Poppins" w:hAnsi="Poppins" w:cs="Poppins"/>
          <w:b/>
          <w:bCs/>
        </w:rPr>
        <w:t>e</w:t>
      </w:r>
      <w:r w:rsidRPr="00B236EC">
        <w:rPr>
          <w:rFonts w:ascii="Poppins" w:hAnsi="Poppins" w:cs="Poppins"/>
          <w:b/>
          <w:bCs/>
        </w:rPr>
        <w:t xml:space="preserve">stação de </w:t>
      </w:r>
      <w:r w:rsidR="00913392">
        <w:rPr>
          <w:rFonts w:ascii="Poppins" w:hAnsi="Poppins" w:cs="Poppins"/>
          <w:b/>
          <w:bCs/>
        </w:rPr>
        <w:t>t</w:t>
      </w:r>
      <w:r w:rsidRPr="00B236EC">
        <w:rPr>
          <w:rFonts w:ascii="Poppins" w:hAnsi="Poppins" w:cs="Poppins"/>
          <w:b/>
          <w:bCs/>
        </w:rPr>
        <w:t>rabalho (</w:t>
      </w:r>
      <w:proofErr w:type="spellStart"/>
      <w:r w:rsidRPr="00913392">
        <w:rPr>
          <w:rFonts w:ascii="Poppins" w:hAnsi="Poppins" w:cs="Poppins"/>
          <w:b/>
          <w:bCs/>
          <w:i/>
          <w:iCs/>
        </w:rPr>
        <w:t>job</w:t>
      </w:r>
      <w:proofErr w:type="spellEnd"/>
      <w:r w:rsidRPr="00B236EC">
        <w:rPr>
          <w:rFonts w:ascii="Poppins" w:hAnsi="Poppins" w:cs="Poppins"/>
          <w:b/>
          <w:bCs/>
        </w:rPr>
        <w:t>)</w:t>
      </w:r>
    </w:p>
    <w:p w14:paraId="4E83BD6E" w14:textId="77777777" w:rsidR="00913392" w:rsidRDefault="00913392" w:rsidP="009E5AC8">
      <w:pPr>
        <w:spacing w:line="288" w:lineRule="auto"/>
        <w:rPr>
          <w:rFonts w:ascii="Poppins" w:hAnsi="Poppins" w:cs="Poppins"/>
        </w:rPr>
      </w:pPr>
    </w:p>
    <w:p w14:paraId="30123503" w14:textId="6B0446F2" w:rsidR="00913392" w:rsidRPr="005D4F2A" w:rsidRDefault="00B236EC" w:rsidP="00913392">
      <w:p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>Uma linha de montagem tem várias estações</w:t>
      </w:r>
      <w:r w:rsidR="00913392" w:rsidRPr="005D4F2A">
        <w:rPr>
          <w:rFonts w:ascii="Poppins Light" w:hAnsi="Poppins Light" w:cs="Poppins Light"/>
        </w:rPr>
        <w:t xml:space="preserve">. Neste caso, vamos criar apenas uma (única) </w:t>
      </w:r>
      <w:r w:rsidRPr="005D4F2A">
        <w:rPr>
          <w:rFonts w:ascii="Poppins Light" w:hAnsi="Poppins Light" w:cs="Poppins Light"/>
        </w:rPr>
        <w:t xml:space="preserve">que fará o </w:t>
      </w:r>
      <w:r w:rsidRPr="005D4F2A">
        <w:rPr>
          <w:rFonts w:ascii="Poppins Light" w:hAnsi="Poppins Light" w:cs="Poppins Light"/>
          <w:i/>
          <w:iCs/>
        </w:rPr>
        <w:t>build</w:t>
      </w:r>
      <w:r w:rsidRPr="005D4F2A">
        <w:rPr>
          <w:rFonts w:ascii="Poppins Light" w:hAnsi="Poppins Light" w:cs="Poppins Light"/>
        </w:rPr>
        <w:t xml:space="preserve"> e o teste. </w:t>
      </w:r>
    </w:p>
    <w:p w14:paraId="77112963" w14:textId="77777777" w:rsidR="00913392" w:rsidRPr="005D4F2A" w:rsidRDefault="00913392" w:rsidP="009E5AC8">
      <w:pPr>
        <w:spacing w:line="288" w:lineRule="auto"/>
        <w:rPr>
          <w:rFonts w:ascii="Poppins Light" w:hAnsi="Poppins Light" w:cs="Poppins Light"/>
        </w:rPr>
      </w:pPr>
    </w:p>
    <w:p w14:paraId="5827E545" w14:textId="18D82CC8" w:rsidR="00B236EC" w:rsidRPr="005D4F2A" w:rsidRDefault="00913392" w:rsidP="00767D3F">
      <w:pPr>
        <w:pStyle w:val="PargrafodaLista"/>
        <w:numPr>
          <w:ilvl w:val="0"/>
          <w:numId w:val="3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b/>
          <w:bCs/>
        </w:rPr>
        <w:t xml:space="preserve">Copie </w:t>
      </w:r>
      <w:r w:rsidRPr="005D4F2A">
        <w:rPr>
          <w:rFonts w:ascii="Poppins Light" w:hAnsi="Poppins Light" w:cs="Poppins Light"/>
        </w:rPr>
        <w:t>o</w:t>
      </w:r>
      <w:r w:rsidR="00B236EC" w:rsidRPr="005D4F2A">
        <w:rPr>
          <w:rFonts w:ascii="Poppins Light" w:hAnsi="Poppins Light" w:cs="Poppins Light"/>
        </w:rPr>
        <w:t xml:space="preserve"> código </w:t>
      </w:r>
      <w:r w:rsidRPr="005D4F2A">
        <w:rPr>
          <w:rFonts w:ascii="Poppins Light" w:hAnsi="Poppins Light" w:cs="Poppins Light"/>
        </w:rPr>
        <w:t xml:space="preserve">a seguir e </w:t>
      </w:r>
      <w:r w:rsidRPr="005D4F2A">
        <w:rPr>
          <w:rFonts w:ascii="Poppins Light" w:hAnsi="Poppins Light" w:cs="Poppins Light"/>
          <w:b/>
          <w:bCs/>
        </w:rPr>
        <w:t>cole</w:t>
      </w:r>
      <w:r w:rsidRPr="005D4F2A">
        <w:rPr>
          <w:rFonts w:ascii="Poppins Light" w:hAnsi="Poppins Light" w:cs="Poppins Light"/>
        </w:rPr>
        <w:t xml:space="preserve"> abaixo de </w:t>
      </w:r>
      <w:r w:rsidRPr="005D4F2A">
        <w:rPr>
          <w:rFonts w:ascii="Poppins Light" w:hAnsi="Poppins Light" w:cs="Poppins Light"/>
          <w:b/>
          <w:bCs/>
        </w:rPr>
        <w:t>“</w:t>
      </w:r>
      <w:proofErr w:type="spellStart"/>
      <w:r w:rsidR="00B236EC" w:rsidRPr="005D4F2A">
        <w:rPr>
          <w:rFonts w:ascii="Poppins Light" w:hAnsi="Poppins Light" w:cs="Poppins Light"/>
          <w:b/>
          <w:bCs/>
        </w:rPr>
        <w:t>jobs</w:t>
      </w:r>
      <w:proofErr w:type="spellEnd"/>
      <w:r w:rsidR="00B236EC" w:rsidRPr="005D4F2A">
        <w:rPr>
          <w:rFonts w:ascii="Poppins Light" w:hAnsi="Poppins Light" w:cs="Poppins Light"/>
          <w:b/>
          <w:bCs/>
        </w:rPr>
        <w:t>:</w:t>
      </w:r>
      <w:r w:rsidRPr="005D4F2A">
        <w:rPr>
          <w:rFonts w:ascii="Poppins Light" w:hAnsi="Poppins Light" w:cs="Poppins Light"/>
          <w:b/>
          <w:bCs/>
        </w:rPr>
        <w:t>”</w:t>
      </w:r>
      <w:r w:rsidR="00B236EC" w:rsidRPr="005D4F2A">
        <w:rPr>
          <w:rFonts w:ascii="Poppins Light" w:hAnsi="Poppins Light" w:cs="Poppins Light"/>
        </w:rPr>
        <w:t>, respeitando a indentação (dois espaços).</w:t>
      </w:r>
    </w:p>
    <w:p w14:paraId="3637B74C" w14:textId="77777777" w:rsidR="00B236EC" w:rsidRPr="005D4F2A" w:rsidRDefault="00B236EC" w:rsidP="009E5AC8">
      <w:pPr>
        <w:spacing w:line="288" w:lineRule="auto"/>
        <w:rPr>
          <w:rFonts w:ascii="Poppins Light" w:hAnsi="Poppins Light" w:cs="Poppins Ligh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629"/>
      </w:tblGrid>
      <w:tr w:rsidR="00913392" w:rsidRPr="00511699" w14:paraId="4A88C376" w14:textId="77777777" w:rsidTr="00F15063">
        <w:tc>
          <w:tcPr>
            <w:tcW w:w="9629" w:type="dxa"/>
            <w:shd w:val="clear" w:color="auto" w:fill="F2F2F2" w:themeFill="background1" w:themeFillShade="F2"/>
            <w:vAlign w:val="center"/>
          </w:tcPr>
          <w:p w14:paraId="7A613071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</w:rPr>
              <w:t xml:space="preserve">  </w:t>
            </w:r>
            <w:r w:rsidRPr="005D4F2A">
              <w:rPr>
                <w:rFonts w:ascii="Poppins Light" w:hAnsi="Poppins Light" w:cs="Poppins Light"/>
                <w:lang w:val="en-US"/>
              </w:rPr>
              <w:t>build-e-teste:</w:t>
            </w:r>
          </w:p>
          <w:p w14:paraId="7D8C671E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  runs-on: ubuntu-latest</w:t>
            </w:r>
          </w:p>
          <w:p w14:paraId="0E5CE4B6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</w:p>
          <w:p w14:paraId="1CBEC282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  </w:t>
            </w:r>
            <w:r w:rsidRPr="005D4F2A">
              <w:rPr>
                <w:rFonts w:ascii="Poppins Light" w:hAnsi="Poppins Light" w:cs="Poppins Light"/>
              </w:rPr>
              <w:t>steps:</w:t>
            </w:r>
          </w:p>
          <w:p w14:paraId="6C0302A1" w14:textId="4EC5191C" w:rsidR="00913392" w:rsidRPr="005D4F2A" w:rsidRDefault="00913392" w:rsidP="00F15063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</w:p>
        </w:tc>
      </w:tr>
    </w:tbl>
    <w:p w14:paraId="40E308E6" w14:textId="77777777" w:rsidR="00913392" w:rsidRPr="005D4F2A" w:rsidRDefault="00913392" w:rsidP="009E5AC8">
      <w:pPr>
        <w:spacing w:line="288" w:lineRule="auto"/>
        <w:rPr>
          <w:rFonts w:ascii="Poppins Light" w:hAnsi="Poppins Light" w:cs="Poppins Light"/>
        </w:rPr>
      </w:pPr>
    </w:p>
    <w:p w14:paraId="4633F4C1" w14:textId="2725040F" w:rsidR="00B236EC" w:rsidRPr="005D4F2A" w:rsidRDefault="00913392" w:rsidP="009E5AC8">
      <w:p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>Entenda o que cada “</w:t>
      </w:r>
      <w:proofErr w:type="spellStart"/>
      <w:r w:rsidRPr="005D4F2A">
        <w:rPr>
          <w:rFonts w:ascii="Poppins Light" w:hAnsi="Poppins Light" w:cs="Poppins Light"/>
          <w:b/>
          <w:bCs/>
        </w:rPr>
        <w:t>job</w:t>
      </w:r>
      <w:proofErr w:type="spellEnd"/>
      <w:r w:rsidRPr="005D4F2A">
        <w:rPr>
          <w:rFonts w:ascii="Poppins Light" w:hAnsi="Poppins Light" w:cs="Poppins Light"/>
        </w:rPr>
        <w:t>” significa:</w:t>
      </w:r>
    </w:p>
    <w:p w14:paraId="1F0A031D" w14:textId="0B2FAF48" w:rsidR="00913392" w:rsidRPr="005D4F2A" w:rsidRDefault="000F2C6E" w:rsidP="00913392">
      <w:pPr>
        <w:spacing w:line="288" w:lineRule="auto"/>
        <w:jc w:val="center"/>
        <w:rPr>
          <w:rFonts w:ascii="Poppins Light" w:hAnsi="Poppins Light" w:cs="Poppins Light"/>
        </w:rPr>
      </w:pPr>
      <w:r>
        <w:rPr>
          <w:rFonts w:ascii="Poppins Light" w:hAnsi="Poppins Light" w:cs="Poppins Light"/>
          <w:noProof/>
        </w:rPr>
        <w:drawing>
          <wp:inline distT="0" distB="0" distL="0" distR="0" wp14:anchorId="100F16CB" wp14:editId="47A5E175">
            <wp:extent cx="6120765" cy="3286760"/>
            <wp:effectExtent l="0" t="0" r="0" b="8890"/>
            <wp:docPr id="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9CE3" w14:textId="14A1D960" w:rsidR="00913392" w:rsidRPr="005D4F2A" w:rsidRDefault="000F2C6E" w:rsidP="009E5AC8">
      <w:pPr>
        <w:spacing w:line="288" w:lineRule="auto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  <w:sz w:val="16"/>
          <w:szCs w:val="16"/>
        </w:rPr>
        <w:t>Produzido pela SEDUC-SP com auxílio da ferramenta GitHub.</w:t>
      </w:r>
    </w:p>
    <w:p w14:paraId="2220F6D2" w14:textId="77777777" w:rsidR="000F2C6E" w:rsidRPr="005D4F2A" w:rsidRDefault="000F2C6E" w:rsidP="009E5AC8">
      <w:pPr>
        <w:spacing w:line="288" w:lineRule="auto"/>
        <w:rPr>
          <w:rFonts w:ascii="Poppins Light" w:hAnsi="Poppins Light" w:cs="Poppins Light"/>
        </w:rPr>
      </w:pPr>
    </w:p>
    <w:p w14:paraId="0DEF7B9F" w14:textId="1A2AA4F1" w:rsidR="00B236EC" w:rsidRPr="00B236EC" w:rsidRDefault="00B236EC" w:rsidP="009E5AC8">
      <w:pPr>
        <w:spacing w:line="288" w:lineRule="auto"/>
        <w:rPr>
          <w:rFonts w:ascii="Poppins" w:hAnsi="Poppins" w:cs="Poppins"/>
        </w:rPr>
      </w:pPr>
      <w:r w:rsidRPr="00B236EC">
        <w:rPr>
          <w:rFonts w:ascii="Poppins" w:hAnsi="Poppins" w:cs="Poppins"/>
          <w:b/>
          <w:bCs/>
        </w:rPr>
        <w:t xml:space="preserve">Detalhando as </w:t>
      </w:r>
      <w:r w:rsidR="00913392">
        <w:rPr>
          <w:rFonts w:ascii="Poppins" w:hAnsi="Poppins" w:cs="Poppins"/>
          <w:b/>
          <w:bCs/>
        </w:rPr>
        <w:t>t</w:t>
      </w:r>
      <w:r w:rsidRPr="00B236EC">
        <w:rPr>
          <w:rFonts w:ascii="Poppins" w:hAnsi="Poppins" w:cs="Poppins"/>
          <w:b/>
          <w:bCs/>
        </w:rPr>
        <w:t xml:space="preserve">arefas da </w:t>
      </w:r>
      <w:r w:rsidR="00913392">
        <w:rPr>
          <w:rFonts w:ascii="Poppins" w:hAnsi="Poppins" w:cs="Poppins"/>
          <w:b/>
          <w:bCs/>
        </w:rPr>
        <w:t>e</w:t>
      </w:r>
      <w:r w:rsidRPr="00B236EC">
        <w:rPr>
          <w:rFonts w:ascii="Poppins" w:hAnsi="Poppins" w:cs="Poppins"/>
          <w:b/>
          <w:bCs/>
        </w:rPr>
        <w:t>stação (</w:t>
      </w:r>
      <w:r w:rsidRPr="00913392">
        <w:rPr>
          <w:rFonts w:ascii="Poppins" w:hAnsi="Poppins" w:cs="Poppins"/>
          <w:b/>
          <w:bCs/>
          <w:i/>
          <w:iCs/>
        </w:rPr>
        <w:t>steps</w:t>
      </w:r>
      <w:r w:rsidRPr="00B236EC">
        <w:rPr>
          <w:rFonts w:ascii="Poppins" w:hAnsi="Poppins" w:cs="Poppins"/>
          <w:b/>
          <w:bCs/>
        </w:rPr>
        <w:t>)</w:t>
      </w:r>
    </w:p>
    <w:p w14:paraId="20414DFB" w14:textId="77777777" w:rsidR="00913392" w:rsidRPr="005D4F2A" w:rsidRDefault="00B236EC" w:rsidP="009E5AC8">
      <w:p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Agora, vamos dar as instruções exatas para o nosso robô. </w:t>
      </w:r>
    </w:p>
    <w:p w14:paraId="56301BB8" w14:textId="77777777" w:rsidR="00913392" w:rsidRPr="005D4F2A" w:rsidRDefault="00913392" w:rsidP="009E5AC8">
      <w:pPr>
        <w:spacing w:line="288" w:lineRule="auto"/>
        <w:rPr>
          <w:rFonts w:ascii="Poppins Light" w:hAnsi="Poppins Light" w:cs="Poppins Light"/>
        </w:rPr>
      </w:pPr>
    </w:p>
    <w:p w14:paraId="37663796" w14:textId="187BA961" w:rsidR="00B236EC" w:rsidRPr="005D4F2A" w:rsidRDefault="00C931ED" w:rsidP="00767D3F">
      <w:pPr>
        <w:pStyle w:val="PargrafodaLista"/>
        <w:numPr>
          <w:ilvl w:val="0"/>
          <w:numId w:val="4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b/>
          <w:bCs/>
        </w:rPr>
        <w:t>Copie</w:t>
      </w:r>
      <w:r w:rsidR="00913392" w:rsidRPr="005D4F2A">
        <w:rPr>
          <w:rFonts w:ascii="Poppins Light" w:hAnsi="Poppins Light" w:cs="Poppins Light"/>
        </w:rPr>
        <w:t xml:space="preserve"> o </w:t>
      </w:r>
      <w:r w:rsidR="00B236EC" w:rsidRPr="005D4F2A">
        <w:rPr>
          <w:rFonts w:ascii="Poppins Light" w:hAnsi="Poppins Light" w:cs="Poppins Light"/>
        </w:rPr>
        <w:t xml:space="preserve">código </w:t>
      </w:r>
      <w:r w:rsidR="00913392" w:rsidRPr="005D4F2A">
        <w:rPr>
          <w:rFonts w:ascii="Poppins Light" w:hAnsi="Poppins Light" w:cs="Poppins Light"/>
        </w:rPr>
        <w:t xml:space="preserve">a seguir e </w:t>
      </w:r>
      <w:r w:rsidR="00913392" w:rsidRPr="005D4F2A">
        <w:rPr>
          <w:rFonts w:ascii="Poppins Light" w:hAnsi="Poppins Light" w:cs="Poppins Light"/>
          <w:b/>
          <w:bCs/>
        </w:rPr>
        <w:t>cole</w:t>
      </w:r>
      <w:r w:rsidR="00913392" w:rsidRPr="005D4F2A">
        <w:rPr>
          <w:rFonts w:ascii="Poppins Light" w:hAnsi="Poppins Light" w:cs="Poppins Light"/>
        </w:rPr>
        <w:t xml:space="preserve"> </w:t>
      </w:r>
      <w:r w:rsidR="00B236EC" w:rsidRPr="005D4F2A">
        <w:rPr>
          <w:rFonts w:ascii="Poppins Light" w:hAnsi="Poppins Light" w:cs="Poppins Light"/>
        </w:rPr>
        <w:t xml:space="preserve">abaixo de </w:t>
      </w:r>
      <w:r w:rsidRPr="005D4F2A">
        <w:rPr>
          <w:rFonts w:ascii="Poppins Light" w:hAnsi="Poppins Light" w:cs="Poppins Light"/>
          <w:b/>
          <w:bCs/>
        </w:rPr>
        <w:t>“</w:t>
      </w:r>
      <w:r w:rsidR="00B236EC" w:rsidRPr="005D4F2A">
        <w:rPr>
          <w:rFonts w:ascii="Poppins Light" w:hAnsi="Poppins Light" w:cs="Poppins Light"/>
          <w:b/>
          <w:bCs/>
        </w:rPr>
        <w:t>steps:</w:t>
      </w:r>
      <w:r w:rsidRPr="005D4F2A">
        <w:rPr>
          <w:rFonts w:ascii="Poppins Light" w:hAnsi="Poppins Light" w:cs="Poppins Light"/>
          <w:b/>
          <w:bCs/>
        </w:rPr>
        <w:t>”</w:t>
      </w:r>
      <w:r w:rsidR="00B236EC" w:rsidRPr="005D4F2A">
        <w:rPr>
          <w:rFonts w:ascii="Poppins Light" w:hAnsi="Poppins Light" w:cs="Poppins Light"/>
        </w:rPr>
        <w:t>, respeitando a indentação.</w:t>
      </w:r>
    </w:p>
    <w:p w14:paraId="6B4EAC12" w14:textId="77777777" w:rsidR="00913392" w:rsidRPr="005D4F2A" w:rsidRDefault="00913392" w:rsidP="009E5AC8">
      <w:pPr>
        <w:spacing w:line="288" w:lineRule="auto"/>
        <w:rPr>
          <w:rFonts w:ascii="Poppins Light" w:hAnsi="Poppins Light" w:cs="Poppins Ligh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629"/>
      </w:tblGrid>
      <w:tr w:rsidR="00913392" w:rsidRPr="00511699" w14:paraId="74AF04E1" w14:textId="77777777" w:rsidTr="00F15063">
        <w:tc>
          <w:tcPr>
            <w:tcW w:w="9629" w:type="dxa"/>
            <w:shd w:val="clear" w:color="auto" w:fill="F2F2F2" w:themeFill="background1" w:themeFillShade="F2"/>
            <w:vAlign w:val="center"/>
          </w:tcPr>
          <w:p w14:paraId="2860F669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  <w:b/>
                <w:bCs/>
              </w:rPr>
            </w:pPr>
            <w:r w:rsidRPr="005D4F2A">
              <w:rPr>
                <w:rFonts w:ascii="Poppins Light" w:hAnsi="Poppins Light" w:cs="Poppins Light"/>
                <w:b/>
                <w:bCs/>
              </w:rPr>
              <w:t xml:space="preserve">    steps:</w:t>
            </w:r>
          </w:p>
          <w:p w14:paraId="2AD9F09D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</w:rPr>
              <w:t xml:space="preserve">      - </w:t>
            </w:r>
            <w:proofErr w:type="spellStart"/>
            <w:proofErr w:type="gramStart"/>
            <w:r w:rsidRPr="005D4F2A">
              <w:rPr>
                <w:rFonts w:ascii="Poppins Light" w:hAnsi="Poppins Light" w:cs="Poppins Light"/>
              </w:rPr>
              <w:t>name</w:t>
            </w:r>
            <w:proofErr w:type="spellEnd"/>
            <w:proofErr w:type="gramEnd"/>
            <w:r w:rsidRPr="005D4F2A">
              <w:rPr>
                <w:rFonts w:ascii="Poppins Light" w:hAnsi="Poppins Light" w:cs="Poppins Light"/>
              </w:rPr>
              <w:t>: 1. Pegar o chassi do carro (código-fonte)</w:t>
            </w:r>
          </w:p>
          <w:p w14:paraId="05F0820B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</w:rPr>
              <w:t xml:space="preserve">        </w:t>
            </w:r>
            <w:r w:rsidRPr="005D4F2A">
              <w:rPr>
                <w:rFonts w:ascii="Poppins Light" w:hAnsi="Poppins Light" w:cs="Poppins Light"/>
                <w:lang w:val="en-US"/>
              </w:rPr>
              <w:t>uses: actions/checkout@v3</w:t>
            </w:r>
          </w:p>
          <w:p w14:paraId="76B98CA6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</w:p>
          <w:p w14:paraId="4755C666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    - name: 2. </w:t>
            </w:r>
            <w:r w:rsidRPr="005D4F2A">
              <w:rPr>
                <w:rFonts w:ascii="Poppins Light" w:hAnsi="Poppins Light" w:cs="Poppins Light"/>
              </w:rPr>
              <w:t>Estação de Build (Montagem)</w:t>
            </w:r>
          </w:p>
          <w:p w14:paraId="40A907E7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</w:rPr>
              <w:lastRenderedPageBreak/>
              <w:t xml:space="preserve">        </w:t>
            </w:r>
            <w:proofErr w:type="spellStart"/>
            <w:r w:rsidRPr="005D4F2A">
              <w:rPr>
                <w:rFonts w:ascii="Poppins Light" w:hAnsi="Poppins Light" w:cs="Poppins Light"/>
              </w:rPr>
              <w:t>run</w:t>
            </w:r>
            <w:proofErr w:type="spellEnd"/>
            <w:r w:rsidRPr="005D4F2A">
              <w:rPr>
                <w:rFonts w:ascii="Poppins Light" w:hAnsi="Poppins Light" w:cs="Poppins Light"/>
              </w:rPr>
              <w:t xml:space="preserve">: </w:t>
            </w:r>
            <w:proofErr w:type="spellStart"/>
            <w:r w:rsidRPr="005D4F2A">
              <w:rPr>
                <w:rFonts w:ascii="Poppins Light" w:hAnsi="Poppins Light" w:cs="Poppins Light"/>
              </w:rPr>
              <w:t>echo</w:t>
            </w:r>
            <w:proofErr w:type="spellEnd"/>
            <w:r w:rsidRPr="005D4F2A">
              <w:rPr>
                <w:rFonts w:ascii="Poppins Light" w:hAnsi="Poppins Light" w:cs="Poppins Light"/>
              </w:rPr>
              <w:t xml:space="preserve"> "Construindo o projeto... Verificando se todas as peças se encaixam!"</w:t>
            </w:r>
          </w:p>
          <w:p w14:paraId="2FA10262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</w:rPr>
            </w:pPr>
          </w:p>
          <w:p w14:paraId="4EE53ECB" w14:textId="77777777" w:rsidR="00913392" w:rsidRPr="005D4F2A" w:rsidRDefault="00913392" w:rsidP="00913392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</w:rPr>
              <w:t xml:space="preserve">      - </w:t>
            </w:r>
            <w:proofErr w:type="spellStart"/>
            <w:proofErr w:type="gramStart"/>
            <w:r w:rsidRPr="005D4F2A">
              <w:rPr>
                <w:rFonts w:ascii="Poppins Light" w:hAnsi="Poppins Light" w:cs="Poppins Light"/>
              </w:rPr>
              <w:t>name</w:t>
            </w:r>
            <w:proofErr w:type="spellEnd"/>
            <w:proofErr w:type="gramEnd"/>
            <w:r w:rsidRPr="005D4F2A">
              <w:rPr>
                <w:rFonts w:ascii="Poppins Light" w:hAnsi="Poppins Light" w:cs="Poppins Light"/>
              </w:rPr>
              <w:t>: 3. Estação de Teste (Controle de Qualidade)</w:t>
            </w:r>
          </w:p>
          <w:p w14:paraId="57550BB5" w14:textId="5BE24860" w:rsidR="00913392" w:rsidRPr="005D4F2A" w:rsidRDefault="00913392" w:rsidP="00F15063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</w:rPr>
              <w:t xml:space="preserve">        </w:t>
            </w:r>
            <w:proofErr w:type="spellStart"/>
            <w:r w:rsidRPr="005D4F2A">
              <w:rPr>
                <w:rFonts w:ascii="Poppins Light" w:hAnsi="Poppins Light" w:cs="Poppins Light"/>
              </w:rPr>
              <w:t>run</w:t>
            </w:r>
            <w:proofErr w:type="spellEnd"/>
            <w:r w:rsidRPr="005D4F2A">
              <w:rPr>
                <w:rFonts w:ascii="Poppins Light" w:hAnsi="Poppins Light" w:cs="Poppins Light"/>
              </w:rPr>
              <w:t xml:space="preserve">: </w:t>
            </w:r>
            <w:proofErr w:type="spellStart"/>
            <w:r w:rsidRPr="005D4F2A">
              <w:rPr>
                <w:rFonts w:ascii="Poppins Light" w:hAnsi="Poppins Light" w:cs="Poppins Light"/>
              </w:rPr>
              <w:t>echo</w:t>
            </w:r>
            <w:proofErr w:type="spellEnd"/>
            <w:r w:rsidRPr="005D4F2A">
              <w:rPr>
                <w:rFonts w:ascii="Poppins Light" w:hAnsi="Poppins Light" w:cs="Poppins Light"/>
              </w:rPr>
              <w:t xml:space="preserve"> "Rodando os testes automatizados... Verificando se a porta abre e fecha!"</w:t>
            </w:r>
          </w:p>
        </w:tc>
      </w:tr>
    </w:tbl>
    <w:p w14:paraId="2C8D700A" w14:textId="77777777" w:rsidR="00B236EC" w:rsidRPr="005D4F2A" w:rsidRDefault="00B236EC" w:rsidP="009E5AC8">
      <w:pPr>
        <w:spacing w:line="288" w:lineRule="auto"/>
        <w:rPr>
          <w:rFonts w:ascii="Poppins Light" w:hAnsi="Poppins Light" w:cs="Poppins Light"/>
        </w:rPr>
      </w:pPr>
    </w:p>
    <w:p w14:paraId="42602311" w14:textId="2B917392" w:rsidR="00C931ED" w:rsidRPr="005D4F2A" w:rsidRDefault="00C931ED" w:rsidP="009E5AC8">
      <w:p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>Entenda o que cada “</w:t>
      </w:r>
      <w:r w:rsidRPr="005D4F2A">
        <w:rPr>
          <w:rFonts w:ascii="Poppins Light" w:hAnsi="Poppins Light" w:cs="Poppins Light"/>
          <w:b/>
          <w:bCs/>
          <w:i/>
          <w:iCs/>
        </w:rPr>
        <w:t>step</w:t>
      </w:r>
      <w:r w:rsidRPr="005D4F2A">
        <w:rPr>
          <w:rFonts w:ascii="Poppins Light" w:hAnsi="Poppins Light" w:cs="Poppins Light"/>
        </w:rPr>
        <w:t>” significa para essa simulação:</w:t>
      </w:r>
    </w:p>
    <w:p w14:paraId="7DFBFA86" w14:textId="77777777" w:rsidR="00C931ED" w:rsidRPr="005D4F2A" w:rsidRDefault="00C931ED" w:rsidP="009E5AC8">
      <w:pPr>
        <w:spacing w:line="288" w:lineRule="auto"/>
        <w:rPr>
          <w:rFonts w:ascii="Poppins Light" w:hAnsi="Poppins Light" w:cs="Poppins Light"/>
          <w:b/>
          <w:bCs/>
        </w:rPr>
      </w:pPr>
    </w:p>
    <w:p w14:paraId="592F4B6E" w14:textId="6CDCE1B3" w:rsidR="00C931ED" w:rsidRPr="005D4F2A" w:rsidRDefault="000F2C6E" w:rsidP="00C931ED">
      <w:pPr>
        <w:spacing w:line="288" w:lineRule="auto"/>
        <w:jc w:val="center"/>
        <w:rPr>
          <w:rFonts w:ascii="Poppins Light" w:hAnsi="Poppins Light" w:cs="Poppins Light"/>
          <w:b/>
          <w:bCs/>
        </w:rPr>
      </w:pPr>
      <w:r>
        <w:rPr>
          <w:rFonts w:ascii="Poppins Light" w:hAnsi="Poppins Light" w:cs="Poppins Light"/>
          <w:b/>
          <w:bCs/>
          <w:noProof/>
        </w:rPr>
        <w:drawing>
          <wp:inline distT="0" distB="0" distL="0" distR="0" wp14:anchorId="645A0C02" wp14:editId="4199E2FD">
            <wp:extent cx="6120765" cy="3441700"/>
            <wp:effectExtent l="0" t="0" r="0" b="6350"/>
            <wp:docPr id="2" name="Imagem 2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1AAC" w14:textId="77777777" w:rsidR="000F2C6E" w:rsidRPr="005D4F2A" w:rsidRDefault="000F2C6E" w:rsidP="009E5AC8">
      <w:pPr>
        <w:spacing w:line="288" w:lineRule="auto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  <w:sz w:val="16"/>
          <w:szCs w:val="16"/>
        </w:rPr>
        <w:t>Produzido pela SEDUC-SP com auxílio da ferramenta GitHub.</w:t>
      </w:r>
    </w:p>
    <w:p w14:paraId="49FE0DCB" w14:textId="30FD14D6" w:rsidR="00B236EC" w:rsidRPr="00B236EC" w:rsidRDefault="00B236EC" w:rsidP="009E5AC8">
      <w:pPr>
        <w:spacing w:line="288" w:lineRule="auto"/>
        <w:rPr>
          <w:rFonts w:ascii="Poppins" w:hAnsi="Poppins" w:cs="Poppins"/>
        </w:rPr>
      </w:pPr>
      <w:r w:rsidRPr="005D4F2A">
        <w:rPr>
          <w:rFonts w:ascii="Poppins Light" w:hAnsi="Poppins Light" w:cs="Poppins Light"/>
          <w:b/>
          <w:bCs/>
        </w:rPr>
        <w:br/>
      </w:r>
      <w:r w:rsidRPr="00B236EC">
        <w:rPr>
          <w:rFonts w:ascii="Poppins" w:hAnsi="Poppins" w:cs="Poppins"/>
          <w:b/>
          <w:bCs/>
        </w:rPr>
        <w:t>Inaugurando a Fábrica</w:t>
      </w:r>
    </w:p>
    <w:p w14:paraId="04A47051" w14:textId="77777777" w:rsidR="00C931ED" w:rsidRDefault="00C931ED" w:rsidP="009E5AC8">
      <w:pPr>
        <w:spacing w:line="288" w:lineRule="auto"/>
        <w:rPr>
          <w:rFonts w:ascii="Poppins" w:hAnsi="Poppins" w:cs="Poppins"/>
        </w:rPr>
      </w:pPr>
    </w:p>
    <w:p w14:paraId="3263FD2A" w14:textId="182C85D9" w:rsidR="00B236EC" w:rsidRPr="005D4F2A" w:rsidRDefault="00C931ED" w:rsidP="00767D3F">
      <w:pPr>
        <w:pStyle w:val="PargrafodaLista"/>
        <w:numPr>
          <w:ilvl w:val="0"/>
          <w:numId w:val="5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Observe o código a seguir </w:t>
      </w:r>
      <w:r w:rsidR="00FB51DA" w:rsidRPr="005D4F2A">
        <w:rPr>
          <w:rFonts w:ascii="Poppins Light" w:hAnsi="Poppins Light" w:cs="Poppins Light"/>
        </w:rPr>
        <w:t>–</w:t>
      </w:r>
      <w:r w:rsidRPr="005D4F2A">
        <w:rPr>
          <w:rFonts w:ascii="Poppins Light" w:hAnsi="Poppins Light" w:cs="Poppins Light"/>
        </w:rPr>
        <w:t xml:space="preserve"> s</w:t>
      </w:r>
      <w:r w:rsidR="00B236EC" w:rsidRPr="005D4F2A">
        <w:rPr>
          <w:rFonts w:ascii="Poppins Light" w:hAnsi="Poppins Light" w:cs="Poppins Light"/>
        </w:rPr>
        <w:t xml:space="preserve">eu arquivo </w:t>
      </w:r>
      <w:r w:rsidR="00B236EC" w:rsidRPr="005D4F2A">
        <w:rPr>
          <w:rFonts w:ascii="Poppins Light" w:hAnsi="Poppins Light" w:cs="Poppins Light"/>
          <w:b/>
          <w:bCs/>
        </w:rPr>
        <w:t>linha-de-</w:t>
      </w:r>
      <w:proofErr w:type="spellStart"/>
      <w:r w:rsidR="00B236EC" w:rsidRPr="005D4F2A">
        <w:rPr>
          <w:rFonts w:ascii="Poppins Light" w:hAnsi="Poppins Light" w:cs="Poppins Light"/>
          <w:b/>
          <w:bCs/>
        </w:rPr>
        <w:t>montagem.yml</w:t>
      </w:r>
      <w:proofErr w:type="spellEnd"/>
      <w:r w:rsidR="00B236EC" w:rsidRPr="005D4F2A">
        <w:rPr>
          <w:rFonts w:ascii="Poppins Light" w:hAnsi="Poppins Light" w:cs="Poppins Light"/>
        </w:rPr>
        <w:t xml:space="preserve"> completo deve se parecer com </w:t>
      </w:r>
      <w:r w:rsidRPr="005D4F2A">
        <w:rPr>
          <w:rFonts w:ascii="Poppins Light" w:hAnsi="Poppins Light" w:cs="Poppins Light"/>
        </w:rPr>
        <w:t>ele.</w:t>
      </w:r>
    </w:p>
    <w:p w14:paraId="567F2692" w14:textId="77777777" w:rsidR="00B236EC" w:rsidRPr="005D4F2A" w:rsidRDefault="00B236EC" w:rsidP="009E5AC8">
      <w:pPr>
        <w:spacing w:line="288" w:lineRule="auto"/>
        <w:rPr>
          <w:rFonts w:ascii="Poppins Light" w:hAnsi="Poppins Light" w:cs="Poppins Light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629"/>
      </w:tblGrid>
      <w:tr w:rsidR="00C931ED" w:rsidRPr="00511699" w14:paraId="01719E71" w14:textId="77777777" w:rsidTr="00F15063">
        <w:tc>
          <w:tcPr>
            <w:tcW w:w="9629" w:type="dxa"/>
            <w:shd w:val="clear" w:color="auto" w:fill="F2F2F2" w:themeFill="background1" w:themeFillShade="F2"/>
            <w:vAlign w:val="center"/>
          </w:tcPr>
          <w:p w14:paraId="0AC488EF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</w:rPr>
            </w:pPr>
            <w:proofErr w:type="spellStart"/>
            <w:r w:rsidRPr="005D4F2A">
              <w:rPr>
                <w:rFonts w:ascii="Poppins Light" w:hAnsi="Poppins Light" w:cs="Poppins Light"/>
                <w:b/>
                <w:bCs/>
              </w:rPr>
              <w:t>name</w:t>
            </w:r>
            <w:proofErr w:type="spellEnd"/>
            <w:r w:rsidRPr="005D4F2A">
              <w:rPr>
                <w:rFonts w:ascii="Poppins Light" w:hAnsi="Poppins Light" w:cs="Poppins Light"/>
                <w:b/>
                <w:bCs/>
              </w:rPr>
              <w:t>:</w:t>
            </w:r>
            <w:r w:rsidRPr="005D4F2A">
              <w:rPr>
                <w:rFonts w:ascii="Poppins Light" w:hAnsi="Poppins Light" w:cs="Poppins Light"/>
              </w:rPr>
              <w:t xml:space="preserve"> Minha Primeira Linha de Montagem</w:t>
            </w:r>
          </w:p>
          <w:p w14:paraId="30C5E854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</w:rPr>
            </w:pPr>
          </w:p>
          <w:p w14:paraId="336EBE80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5D4F2A">
              <w:rPr>
                <w:rFonts w:ascii="Poppins Light" w:hAnsi="Poppins Light" w:cs="Poppins Light"/>
                <w:b/>
                <w:bCs/>
                <w:lang w:val="en-US"/>
              </w:rPr>
              <w:t>on:</w:t>
            </w:r>
          </w:p>
          <w:p w14:paraId="3A8F0220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push:</w:t>
            </w:r>
          </w:p>
          <w:p w14:paraId="1B51665C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  branches: [ </w:t>
            </w:r>
            <w:proofErr w:type="gramStart"/>
            <w:r w:rsidRPr="005D4F2A">
              <w:rPr>
                <w:rFonts w:ascii="Poppins Light" w:hAnsi="Poppins Light" w:cs="Poppins Light"/>
                <w:lang w:val="en-US"/>
              </w:rPr>
              <w:t>main ]</w:t>
            </w:r>
            <w:proofErr w:type="gramEnd"/>
          </w:p>
          <w:p w14:paraId="1CD09E02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</w:p>
          <w:p w14:paraId="0A4A6A41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b/>
                <w:bCs/>
                <w:lang w:val="en-US"/>
              </w:rPr>
            </w:pPr>
            <w:r w:rsidRPr="005D4F2A">
              <w:rPr>
                <w:rFonts w:ascii="Poppins Light" w:hAnsi="Poppins Light" w:cs="Poppins Light"/>
                <w:b/>
                <w:bCs/>
                <w:lang w:val="en-US"/>
              </w:rPr>
              <w:t>jobs:</w:t>
            </w:r>
          </w:p>
          <w:p w14:paraId="63DAE394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build-e-teste:</w:t>
            </w:r>
          </w:p>
          <w:p w14:paraId="5F5985CC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  runs-on: ubuntu-latest</w:t>
            </w:r>
          </w:p>
          <w:p w14:paraId="086EC592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</w:p>
          <w:p w14:paraId="1C9E1914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b/>
                <w:bCs/>
              </w:rPr>
            </w:pPr>
            <w:r w:rsidRPr="005D4F2A">
              <w:rPr>
                <w:rFonts w:ascii="Poppins Light" w:hAnsi="Poppins Light" w:cs="Poppins Light"/>
                <w:b/>
                <w:bCs/>
                <w:lang w:val="en-US"/>
              </w:rPr>
              <w:t xml:space="preserve">    </w:t>
            </w:r>
            <w:r w:rsidRPr="005D4F2A">
              <w:rPr>
                <w:rFonts w:ascii="Poppins Light" w:hAnsi="Poppins Light" w:cs="Poppins Light"/>
                <w:b/>
                <w:bCs/>
              </w:rPr>
              <w:t>steps:</w:t>
            </w:r>
          </w:p>
          <w:p w14:paraId="7834E017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</w:rPr>
              <w:t xml:space="preserve">      - </w:t>
            </w:r>
            <w:proofErr w:type="spellStart"/>
            <w:proofErr w:type="gramStart"/>
            <w:r w:rsidRPr="005D4F2A">
              <w:rPr>
                <w:rFonts w:ascii="Poppins Light" w:hAnsi="Poppins Light" w:cs="Poppins Light"/>
              </w:rPr>
              <w:t>name</w:t>
            </w:r>
            <w:proofErr w:type="spellEnd"/>
            <w:proofErr w:type="gramEnd"/>
            <w:r w:rsidRPr="005D4F2A">
              <w:rPr>
                <w:rFonts w:ascii="Poppins Light" w:hAnsi="Poppins Light" w:cs="Poppins Light"/>
              </w:rPr>
              <w:t>: 1. Pegar o chassi do carro (código-fonte)</w:t>
            </w:r>
          </w:p>
          <w:p w14:paraId="1F85CBAB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  <w:r w:rsidRPr="005D4F2A">
              <w:rPr>
                <w:rFonts w:ascii="Poppins Light" w:hAnsi="Poppins Light" w:cs="Poppins Light"/>
              </w:rPr>
              <w:t xml:space="preserve">        </w:t>
            </w:r>
            <w:r w:rsidRPr="005D4F2A">
              <w:rPr>
                <w:rFonts w:ascii="Poppins Light" w:hAnsi="Poppins Light" w:cs="Poppins Light"/>
                <w:lang w:val="en-US"/>
              </w:rPr>
              <w:t>uses: actions/checkout@v3</w:t>
            </w:r>
          </w:p>
          <w:p w14:paraId="6AE31597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  <w:lang w:val="en-US"/>
              </w:rPr>
            </w:pPr>
          </w:p>
          <w:p w14:paraId="24C04415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  <w:lang w:val="en-US"/>
              </w:rPr>
              <w:t xml:space="preserve">      - name: 2. </w:t>
            </w:r>
            <w:r w:rsidRPr="005D4F2A">
              <w:rPr>
                <w:rFonts w:ascii="Poppins Light" w:hAnsi="Poppins Light" w:cs="Poppins Light"/>
              </w:rPr>
              <w:t>Estação de Build (Montagem)</w:t>
            </w:r>
          </w:p>
          <w:p w14:paraId="7F00A7C7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</w:rPr>
              <w:t xml:space="preserve">        </w:t>
            </w:r>
            <w:proofErr w:type="spellStart"/>
            <w:r w:rsidRPr="005D4F2A">
              <w:rPr>
                <w:rFonts w:ascii="Poppins Light" w:hAnsi="Poppins Light" w:cs="Poppins Light"/>
              </w:rPr>
              <w:t>run</w:t>
            </w:r>
            <w:proofErr w:type="spellEnd"/>
            <w:r w:rsidRPr="005D4F2A">
              <w:rPr>
                <w:rFonts w:ascii="Poppins Light" w:hAnsi="Poppins Light" w:cs="Poppins Light"/>
              </w:rPr>
              <w:t xml:space="preserve">: </w:t>
            </w:r>
            <w:proofErr w:type="spellStart"/>
            <w:r w:rsidRPr="005D4F2A">
              <w:rPr>
                <w:rFonts w:ascii="Poppins Light" w:hAnsi="Poppins Light" w:cs="Poppins Light"/>
              </w:rPr>
              <w:t>echo</w:t>
            </w:r>
            <w:proofErr w:type="spellEnd"/>
            <w:r w:rsidRPr="005D4F2A">
              <w:rPr>
                <w:rFonts w:ascii="Poppins Light" w:hAnsi="Poppins Light" w:cs="Poppins Light"/>
              </w:rPr>
              <w:t xml:space="preserve"> "Construindo o projeto... Verificando se todas as peças se encaixam!"</w:t>
            </w:r>
          </w:p>
          <w:p w14:paraId="57316870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</w:rPr>
            </w:pPr>
          </w:p>
          <w:p w14:paraId="1D80874D" w14:textId="77777777" w:rsidR="00C931ED" w:rsidRPr="005D4F2A" w:rsidRDefault="00C931ED" w:rsidP="00C931ED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</w:rPr>
              <w:t xml:space="preserve">      - </w:t>
            </w:r>
            <w:proofErr w:type="spellStart"/>
            <w:proofErr w:type="gramStart"/>
            <w:r w:rsidRPr="005D4F2A">
              <w:rPr>
                <w:rFonts w:ascii="Poppins Light" w:hAnsi="Poppins Light" w:cs="Poppins Light"/>
              </w:rPr>
              <w:t>name</w:t>
            </w:r>
            <w:proofErr w:type="spellEnd"/>
            <w:proofErr w:type="gramEnd"/>
            <w:r w:rsidRPr="005D4F2A">
              <w:rPr>
                <w:rFonts w:ascii="Poppins Light" w:hAnsi="Poppins Light" w:cs="Poppins Light"/>
              </w:rPr>
              <w:t>: 3. Estação de Teste (Controle de Qualidade)</w:t>
            </w:r>
          </w:p>
          <w:p w14:paraId="4AF05820" w14:textId="55A5B1E2" w:rsidR="00C931ED" w:rsidRPr="005D4F2A" w:rsidRDefault="00C931ED" w:rsidP="00F15063">
            <w:pPr>
              <w:spacing w:line="288" w:lineRule="auto"/>
              <w:rPr>
                <w:rFonts w:ascii="Poppins Light" w:hAnsi="Poppins Light" w:cs="Poppins Light"/>
              </w:rPr>
            </w:pPr>
            <w:r w:rsidRPr="005D4F2A">
              <w:rPr>
                <w:rFonts w:ascii="Poppins Light" w:hAnsi="Poppins Light" w:cs="Poppins Light"/>
              </w:rPr>
              <w:t xml:space="preserve">        </w:t>
            </w:r>
            <w:proofErr w:type="spellStart"/>
            <w:r w:rsidRPr="005D4F2A">
              <w:rPr>
                <w:rFonts w:ascii="Poppins Light" w:hAnsi="Poppins Light" w:cs="Poppins Light"/>
              </w:rPr>
              <w:t>run</w:t>
            </w:r>
            <w:proofErr w:type="spellEnd"/>
            <w:r w:rsidRPr="005D4F2A">
              <w:rPr>
                <w:rFonts w:ascii="Poppins Light" w:hAnsi="Poppins Light" w:cs="Poppins Light"/>
              </w:rPr>
              <w:t xml:space="preserve">: </w:t>
            </w:r>
            <w:proofErr w:type="spellStart"/>
            <w:r w:rsidRPr="005D4F2A">
              <w:rPr>
                <w:rFonts w:ascii="Poppins Light" w:hAnsi="Poppins Light" w:cs="Poppins Light"/>
              </w:rPr>
              <w:t>echo</w:t>
            </w:r>
            <w:proofErr w:type="spellEnd"/>
            <w:r w:rsidRPr="005D4F2A">
              <w:rPr>
                <w:rFonts w:ascii="Poppins Light" w:hAnsi="Poppins Light" w:cs="Poppins Light"/>
              </w:rPr>
              <w:t xml:space="preserve"> "Rodando os testes automatizados... Verificando se a porta abre e fecha!"</w:t>
            </w:r>
          </w:p>
        </w:tc>
      </w:tr>
    </w:tbl>
    <w:p w14:paraId="49FA3519" w14:textId="77777777" w:rsidR="00C931ED" w:rsidRPr="005D4F2A" w:rsidRDefault="00C931ED" w:rsidP="009E5AC8">
      <w:pPr>
        <w:spacing w:line="288" w:lineRule="auto"/>
        <w:rPr>
          <w:rFonts w:ascii="Poppins Light" w:hAnsi="Poppins Light" w:cs="Poppins Light"/>
        </w:rPr>
      </w:pPr>
    </w:p>
    <w:p w14:paraId="07B1602C" w14:textId="77777777" w:rsidR="00C931ED" w:rsidRPr="005D4F2A" w:rsidRDefault="00C931ED" w:rsidP="009E5AC8">
      <w:pPr>
        <w:spacing w:line="288" w:lineRule="auto"/>
        <w:rPr>
          <w:rFonts w:ascii="Poppins Light" w:hAnsi="Poppins Light" w:cs="Poppins Light"/>
        </w:rPr>
      </w:pPr>
    </w:p>
    <w:p w14:paraId="2960AC60" w14:textId="2144DA72" w:rsidR="00B236EC" w:rsidRPr="005D4F2A" w:rsidRDefault="00C931ED" w:rsidP="00767D3F">
      <w:pPr>
        <w:pStyle w:val="PargrafodaLista"/>
        <w:numPr>
          <w:ilvl w:val="0"/>
          <w:numId w:val="5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Para confirmar as alterações feitas no código, vá até o canto superior direito e </w:t>
      </w:r>
      <w:r w:rsidRPr="005D4F2A">
        <w:rPr>
          <w:rFonts w:ascii="Poppins Light" w:hAnsi="Poppins Light" w:cs="Poppins Light"/>
          <w:b/>
          <w:bCs/>
        </w:rPr>
        <w:t>clique</w:t>
      </w:r>
      <w:r w:rsidRPr="005D4F2A">
        <w:rPr>
          <w:rFonts w:ascii="Poppins Light" w:hAnsi="Poppins Light" w:cs="Poppins Light"/>
        </w:rPr>
        <w:t xml:space="preserve"> </w:t>
      </w:r>
      <w:r w:rsidR="00B236EC" w:rsidRPr="005D4F2A">
        <w:rPr>
          <w:rFonts w:ascii="Poppins Light" w:hAnsi="Poppins Light" w:cs="Poppins Light"/>
        </w:rPr>
        <w:t>em </w:t>
      </w:r>
      <w:r w:rsidRPr="005D4F2A">
        <w:rPr>
          <w:rFonts w:ascii="Poppins Light" w:hAnsi="Poppins Light" w:cs="Poppins Light"/>
        </w:rPr>
        <w:t>“</w:t>
      </w:r>
      <w:proofErr w:type="spellStart"/>
      <w:r w:rsidR="00B236EC" w:rsidRPr="005D4F2A">
        <w:rPr>
          <w:rFonts w:ascii="Poppins Light" w:hAnsi="Poppins Light" w:cs="Poppins Light"/>
          <w:b/>
          <w:bCs/>
        </w:rPr>
        <w:t>Commit</w:t>
      </w:r>
      <w:proofErr w:type="spellEnd"/>
      <w:r w:rsidR="00B236EC" w:rsidRPr="005D4F2A">
        <w:rPr>
          <w:rFonts w:ascii="Poppins Light" w:hAnsi="Poppins Light" w:cs="Poppins Light"/>
          <w:b/>
          <w:bCs/>
        </w:rPr>
        <w:t xml:space="preserve"> </w:t>
      </w:r>
      <w:proofErr w:type="spellStart"/>
      <w:r w:rsidR="00B236EC" w:rsidRPr="005D4F2A">
        <w:rPr>
          <w:rFonts w:ascii="Poppins Light" w:hAnsi="Poppins Light" w:cs="Poppins Light"/>
          <w:b/>
          <w:bCs/>
        </w:rPr>
        <w:t>changes</w:t>
      </w:r>
      <w:proofErr w:type="spellEnd"/>
      <w:r w:rsidR="00B236EC" w:rsidRPr="005D4F2A">
        <w:rPr>
          <w:rFonts w:ascii="Poppins Light" w:hAnsi="Poppins Light" w:cs="Poppins Light"/>
          <w:b/>
          <w:bCs/>
        </w:rPr>
        <w:t>...</w:t>
      </w:r>
      <w:r w:rsidRPr="005D4F2A">
        <w:rPr>
          <w:rFonts w:ascii="Poppins Light" w:hAnsi="Poppins Light" w:cs="Poppins Light"/>
          <w:b/>
          <w:bCs/>
        </w:rPr>
        <w:t>”</w:t>
      </w:r>
      <w:r w:rsidR="00B236EC" w:rsidRPr="005D4F2A">
        <w:rPr>
          <w:rFonts w:ascii="Poppins Light" w:hAnsi="Poppins Light" w:cs="Poppins Light"/>
        </w:rPr>
        <w:t>.</w:t>
      </w:r>
    </w:p>
    <w:p w14:paraId="144A453A" w14:textId="77777777" w:rsidR="005C0B0B" w:rsidRPr="005D4F2A" w:rsidRDefault="00C931ED" w:rsidP="00767D3F">
      <w:pPr>
        <w:pStyle w:val="PargrafodaLista"/>
        <w:numPr>
          <w:ilvl w:val="0"/>
          <w:numId w:val="5"/>
        </w:numPr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</w:rPr>
        <w:t xml:space="preserve">Uma janela será aberta. Mantenha </w:t>
      </w:r>
      <w:r w:rsidR="00B236EC" w:rsidRPr="005D4F2A">
        <w:rPr>
          <w:rFonts w:ascii="Poppins Light" w:hAnsi="Poppins Light" w:cs="Poppins Light"/>
        </w:rPr>
        <w:t xml:space="preserve">a mensagem de padrão e </w:t>
      </w:r>
      <w:r w:rsidR="00B236EC" w:rsidRPr="005D4F2A">
        <w:rPr>
          <w:rFonts w:ascii="Poppins Light" w:hAnsi="Poppins Light" w:cs="Poppins Light"/>
          <w:b/>
          <w:bCs/>
        </w:rPr>
        <w:t>clique</w:t>
      </w:r>
      <w:r w:rsidR="00B236EC" w:rsidRPr="005D4F2A">
        <w:rPr>
          <w:rFonts w:ascii="Poppins Light" w:hAnsi="Poppins Light" w:cs="Poppins Light"/>
        </w:rPr>
        <w:t xml:space="preserve"> em </w:t>
      </w:r>
      <w:r w:rsidRPr="005D4F2A">
        <w:rPr>
          <w:rFonts w:ascii="Poppins Light" w:hAnsi="Poppins Light" w:cs="Poppins Light"/>
        </w:rPr>
        <w:t>“</w:t>
      </w:r>
      <w:proofErr w:type="spellStart"/>
      <w:r w:rsidR="00B236EC" w:rsidRPr="005D4F2A">
        <w:rPr>
          <w:rFonts w:ascii="Poppins Light" w:hAnsi="Poppins Light" w:cs="Poppins Light"/>
          <w:b/>
          <w:bCs/>
        </w:rPr>
        <w:t>Commit</w:t>
      </w:r>
      <w:proofErr w:type="spellEnd"/>
      <w:r w:rsidR="00B236EC" w:rsidRPr="005D4F2A">
        <w:rPr>
          <w:rFonts w:ascii="Poppins Light" w:hAnsi="Poppins Light" w:cs="Poppins Light"/>
          <w:b/>
          <w:bCs/>
        </w:rPr>
        <w:t xml:space="preserve"> </w:t>
      </w:r>
      <w:proofErr w:type="spellStart"/>
      <w:r w:rsidR="00B236EC" w:rsidRPr="005D4F2A">
        <w:rPr>
          <w:rFonts w:ascii="Poppins Light" w:hAnsi="Poppins Light" w:cs="Poppins Light"/>
          <w:b/>
          <w:bCs/>
        </w:rPr>
        <w:t>changes</w:t>
      </w:r>
      <w:proofErr w:type="spellEnd"/>
      <w:r w:rsidRPr="005D4F2A">
        <w:rPr>
          <w:rFonts w:ascii="Poppins Light" w:hAnsi="Poppins Light" w:cs="Poppins Light"/>
          <w:b/>
          <w:bCs/>
        </w:rPr>
        <w:t>”</w:t>
      </w:r>
      <w:r w:rsidR="00B236EC" w:rsidRPr="005D4F2A">
        <w:rPr>
          <w:rFonts w:ascii="Poppins Light" w:hAnsi="Poppins Light" w:cs="Poppins Light"/>
        </w:rPr>
        <w:t>.</w:t>
      </w:r>
    </w:p>
    <w:p w14:paraId="05CD9745" w14:textId="77777777" w:rsidR="005C0B0B" w:rsidRPr="005D4F2A" w:rsidRDefault="005C0B0B" w:rsidP="005C0B0B">
      <w:pPr>
        <w:pStyle w:val="PargrafodaLista"/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</w:p>
    <w:p w14:paraId="5AA7E042" w14:textId="4BCE8DFB" w:rsidR="009E5AC8" w:rsidRPr="005D4F2A" w:rsidRDefault="005C0B0B" w:rsidP="005C0B0B">
      <w:pPr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  <w:sz w:val="16"/>
          <w:szCs w:val="16"/>
        </w:rPr>
        <w:t>Reprodução – G</w:t>
      </w:r>
      <w:r w:rsidR="24467FEA" w:rsidRPr="005D4F2A">
        <w:rPr>
          <w:rFonts w:ascii="Poppins Light" w:hAnsi="Poppins Light" w:cs="Poppins Light"/>
          <w:sz w:val="16"/>
          <w:szCs w:val="16"/>
        </w:rPr>
        <w:t>I</w:t>
      </w:r>
      <w:r w:rsidRPr="005D4F2A">
        <w:rPr>
          <w:rFonts w:ascii="Poppins Light" w:hAnsi="Poppins Light" w:cs="Poppins Light"/>
          <w:sz w:val="16"/>
          <w:szCs w:val="16"/>
        </w:rPr>
        <w:t>THUB, [s.d.].</w:t>
      </w:r>
    </w:p>
    <w:p w14:paraId="426797AC" w14:textId="440C66BC" w:rsidR="00B236EC" w:rsidRPr="005D4F2A" w:rsidRDefault="00024085" w:rsidP="000E09D9">
      <w:pPr>
        <w:spacing w:line="288" w:lineRule="auto"/>
        <w:jc w:val="center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noProof/>
        </w:rPr>
        <w:drawing>
          <wp:inline distT="0" distB="0" distL="0" distR="0" wp14:anchorId="2ACE230C" wp14:editId="51A58E24">
            <wp:extent cx="6120765" cy="2872105"/>
            <wp:effectExtent l="0" t="0" r="0" b="4445"/>
            <wp:docPr id="1770933036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33036" name="Imagem 1" descr="Tela de computador com fundo pre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74CB" w14:textId="582729C2" w:rsidR="00024085" w:rsidRPr="005D4F2A" w:rsidRDefault="001E687A" w:rsidP="000E09D9">
      <w:pPr>
        <w:spacing w:line="288" w:lineRule="auto"/>
        <w:jc w:val="center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noProof/>
        </w:rPr>
        <w:drawing>
          <wp:inline distT="0" distB="0" distL="0" distR="0" wp14:anchorId="7179E565" wp14:editId="702C314E">
            <wp:extent cx="6120765" cy="2897505"/>
            <wp:effectExtent l="0" t="0" r="0" b="0"/>
            <wp:docPr id="125702402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2402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FFA4" w14:textId="3DB27A74" w:rsidR="001E687A" w:rsidRPr="005D4F2A" w:rsidRDefault="005C0B0B" w:rsidP="00B236EC">
      <w:pPr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  <w:sz w:val="16"/>
          <w:szCs w:val="16"/>
        </w:rPr>
        <w:t>Reprodução – G</w:t>
      </w:r>
      <w:r w:rsidR="0047ED25" w:rsidRPr="005D4F2A">
        <w:rPr>
          <w:rFonts w:ascii="Poppins Light" w:hAnsi="Poppins Light" w:cs="Poppins Light"/>
          <w:sz w:val="16"/>
          <w:szCs w:val="16"/>
        </w:rPr>
        <w:t>I</w:t>
      </w:r>
      <w:r w:rsidRPr="005D4F2A">
        <w:rPr>
          <w:rFonts w:ascii="Poppins Light" w:hAnsi="Poppins Light" w:cs="Poppins Light"/>
          <w:sz w:val="16"/>
          <w:szCs w:val="16"/>
        </w:rPr>
        <w:t>THUB, [s.d.].</w:t>
      </w:r>
    </w:p>
    <w:p w14:paraId="07E21BF6" w14:textId="77777777" w:rsidR="00C931ED" w:rsidRPr="005D4F2A" w:rsidRDefault="00B236EC" w:rsidP="009E5AC8">
      <w:p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Você acabou de fazer um </w:t>
      </w:r>
      <w:proofErr w:type="spellStart"/>
      <w:r w:rsidRPr="005D4F2A">
        <w:rPr>
          <w:rFonts w:ascii="Poppins Light" w:hAnsi="Poppins Light" w:cs="Poppins Light"/>
          <w:i/>
          <w:iCs/>
        </w:rPr>
        <w:t>push</w:t>
      </w:r>
      <w:proofErr w:type="spellEnd"/>
      <w:r w:rsidRPr="005D4F2A">
        <w:rPr>
          <w:rFonts w:ascii="Poppins Light" w:hAnsi="Poppins Light" w:cs="Poppins Light"/>
          <w:i/>
          <w:iCs/>
        </w:rPr>
        <w:t xml:space="preserve"> </w:t>
      </w:r>
      <w:r w:rsidRPr="005D4F2A">
        <w:rPr>
          <w:rFonts w:ascii="Poppins Light" w:hAnsi="Poppins Light" w:cs="Poppins Light"/>
        </w:rPr>
        <w:t xml:space="preserve">para a </w:t>
      </w:r>
      <w:proofErr w:type="spellStart"/>
      <w:r w:rsidRPr="005D4F2A">
        <w:rPr>
          <w:rFonts w:ascii="Poppins Light" w:hAnsi="Poppins Light" w:cs="Poppins Light"/>
          <w:i/>
          <w:iCs/>
        </w:rPr>
        <w:t>branch</w:t>
      </w:r>
      <w:proofErr w:type="spellEnd"/>
      <w:r w:rsidRPr="005D4F2A">
        <w:rPr>
          <w:rFonts w:ascii="Poppins Light" w:hAnsi="Poppins Light" w:cs="Poppins Light"/>
          <w:i/>
          <w:iCs/>
        </w:rPr>
        <w:t xml:space="preserve"> </w:t>
      </w:r>
      <w:proofErr w:type="spellStart"/>
      <w:r w:rsidRPr="005D4F2A">
        <w:rPr>
          <w:rFonts w:ascii="Poppins Light" w:hAnsi="Poppins Light" w:cs="Poppins Light"/>
          <w:i/>
          <w:iCs/>
        </w:rPr>
        <w:t>main</w:t>
      </w:r>
      <w:proofErr w:type="spellEnd"/>
      <w:r w:rsidRPr="005D4F2A">
        <w:rPr>
          <w:rFonts w:ascii="Poppins Light" w:hAnsi="Poppins Light" w:cs="Poppins Light"/>
        </w:rPr>
        <w:t>, que é o gatilho que definimos</w:t>
      </w:r>
      <w:r w:rsidR="00C931ED" w:rsidRPr="005D4F2A">
        <w:rPr>
          <w:rFonts w:ascii="Poppins Light" w:hAnsi="Poppins Light" w:cs="Poppins Light"/>
        </w:rPr>
        <w:t>.</w:t>
      </w:r>
    </w:p>
    <w:p w14:paraId="19F67F4D" w14:textId="77777777" w:rsidR="00C931ED" w:rsidRPr="005D4F2A" w:rsidRDefault="00C931ED" w:rsidP="009E5AC8">
      <w:pPr>
        <w:spacing w:line="288" w:lineRule="auto"/>
        <w:rPr>
          <w:rFonts w:ascii="Poppins Light" w:hAnsi="Poppins Light" w:cs="Poppins Light"/>
        </w:rPr>
      </w:pPr>
    </w:p>
    <w:p w14:paraId="478A9256" w14:textId="55A8F390" w:rsidR="00025A98" w:rsidRPr="005D4F2A" w:rsidRDefault="00C931ED" w:rsidP="00767D3F">
      <w:pPr>
        <w:pStyle w:val="PargrafodaLista"/>
        <w:numPr>
          <w:ilvl w:val="0"/>
          <w:numId w:val="5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Agora, </w:t>
      </w:r>
      <w:r w:rsidRPr="005D4F2A">
        <w:rPr>
          <w:rFonts w:ascii="Poppins Light" w:hAnsi="Poppins Light" w:cs="Poppins Light"/>
          <w:b/>
          <w:bCs/>
        </w:rPr>
        <w:t>clique</w:t>
      </w:r>
      <w:r w:rsidRPr="005D4F2A">
        <w:rPr>
          <w:rFonts w:ascii="Poppins Light" w:hAnsi="Poppins Light" w:cs="Poppins Light"/>
        </w:rPr>
        <w:t xml:space="preserve"> novamente na </w:t>
      </w:r>
      <w:r w:rsidR="00B236EC" w:rsidRPr="005D4F2A">
        <w:rPr>
          <w:rFonts w:ascii="Poppins Light" w:hAnsi="Poppins Light" w:cs="Poppins Light"/>
        </w:rPr>
        <w:t>aba</w:t>
      </w:r>
      <w:r w:rsidR="00B236EC" w:rsidRPr="005D4F2A">
        <w:rPr>
          <w:rFonts w:ascii="Poppins Light" w:hAnsi="Poppins Light" w:cs="Poppins Light"/>
          <w:b/>
          <w:bCs/>
        </w:rPr>
        <w:t xml:space="preserve"> </w:t>
      </w:r>
      <w:r w:rsidRPr="005D4F2A">
        <w:rPr>
          <w:rFonts w:ascii="Poppins Light" w:hAnsi="Poppins Light" w:cs="Poppins Light"/>
          <w:b/>
          <w:bCs/>
        </w:rPr>
        <w:t>“</w:t>
      </w:r>
      <w:proofErr w:type="spellStart"/>
      <w:r w:rsidR="00B236EC" w:rsidRPr="005D4F2A">
        <w:rPr>
          <w:rFonts w:ascii="Poppins Light" w:hAnsi="Poppins Light" w:cs="Poppins Light"/>
          <w:b/>
          <w:bCs/>
        </w:rPr>
        <w:t>Actions</w:t>
      </w:r>
      <w:proofErr w:type="spellEnd"/>
      <w:r w:rsidRPr="005D4F2A">
        <w:rPr>
          <w:rFonts w:ascii="Poppins Light" w:hAnsi="Poppins Light" w:cs="Poppins Light"/>
          <w:b/>
          <w:bCs/>
        </w:rPr>
        <w:t>”</w:t>
      </w:r>
      <w:r w:rsidR="00B236EC" w:rsidRPr="005D4F2A">
        <w:rPr>
          <w:rFonts w:ascii="Poppins Light" w:hAnsi="Poppins Light" w:cs="Poppins Light"/>
        </w:rPr>
        <w:t>.</w:t>
      </w:r>
    </w:p>
    <w:p w14:paraId="62DA99ED" w14:textId="6EF7F7CD" w:rsidR="00C931ED" w:rsidRPr="005D4F2A" w:rsidRDefault="00C931ED" w:rsidP="00767D3F">
      <w:pPr>
        <w:pStyle w:val="PargrafodaLista"/>
        <w:numPr>
          <w:ilvl w:val="0"/>
          <w:numId w:val="5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lastRenderedPageBreak/>
        <w:t xml:space="preserve">Na lateral direita, </w:t>
      </w:r>
      <w:r w:rsidRPr="005D4F2A">
        <w:rPr>
          <w:rFonts w:ascii="Poppins Light" w:hAnsi="Poppins Light" w:cs="Poppins Light"/>
          <w:b/>
          <w:bCs/>
        </w:rPr>
        <w:t xml:space="preserve">clique </w:t>
      </w:r>
      <w:r w:rsidRPr="005D4F2A">
        <w:rPr>
          <w:rFonts w:ascii="Poppins Light" w:hAnsi="Poppins Light" w:cs="Poppins Light"/>
        </w:rPr>
        <w:t>em “</w:t>
      </w:r>
      <w:proofErr w:type="spellStart"/>
      <w:r w:rsidRPr="005D4F2A">
        <w:rPr>
          <w:rFonts w:ascii="Poppins Light" w:hAnsi="Poppins Light" w:cs="Poppins Light"/>
          <w:b/>
          <w:bCs/>
        </w:rPr>
        <w:t>View</w:t>
      </w:r>
      <w:proofErr w:type="spellEnd"/>
      <w:r w:rsidRPr="005D4F2A">
        <w:rPr>
          <w:rFonts w:ascii="Poppins Light" w:hAnsi="Poppins Light" w:cs="Poppins Light"/>
          <w:b/>
          <w:bCs/>
        </w:rPr>
        <w:t xml:space="preserve"> workflow file</w:t>
      </w:r>
      <w:r w:rsidRPr="005D4F2A">
        <w:rPr>
          <w:rFonts w:ascii="Poppins Light" w:hAnsi="Poppins Light" w:cs="Poppins Light"/>
        </w:rPr>
        <w:t xml:space="preserve">”. </w:t>
      </w:r>
    </w:p>
    <w:p w14:paraId="0F84F5FF" w14:textId="38B4F235" w:rsidR="00C931ED" w:rsidRPr="005D4F2A" w:rsidRDefault="00C931ED" w:rsidP="00767D3F">
      <w:pPr>
        <w:pStyle w:val="PargrafodaLista"/>
        <w:numPr>
          <w:ilvl w:val="0"/>
          <w:numId w:val="5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 xml:space="preserve">Depois, na área superior direita, </w:t>
      </w:r>
      <w:r w:rsidRPr="005D4F2A">
        <w:rPr>
          <w:rFonts w:ascii="Poppins Light" w:hAnsi="Poppins Light" w:cs="Poppins Light"/>
          <w:b/>
          <w:bCs/>
        </w:rPr>
        <w:t>clique</w:t>
      </w:r>
      <w:r w:rsidRPr="005D4F2A">
        <w:rPr>
          <w:rFonts w:ascii="Poppins Light" w:hAnsi="Poppins Light" w:cs="Poppins Light"/>
        </w:rPr>
        <w:t xml:space="preserve"> em “</w:t>
      </w:r>
      <w:proofErr w:type="spellStart"/>
      <w:r w:rsidRPr="005D4F2A">
        <w:rPr>
          <w:rFonts w:ascii="Poppins Light" w:hAnsi="Poppins Light" w:cs="Poppins Light"/>
          <w:b/>
          <w:bCs/>
        </w:rPr>
        <w:t>Re-run</w:t>
      </w:r>
      <w:proofErr w:type="spellEnd"/>
      <w:r w:rsidRPr="005D4F2A">
        <w:rPr>
          <w:rFonts w:ascii="Poppins Light" w:hAnsi="Poppins Light" w:cs="Poppins Light"/>
          <w:b/>
          <w:bCs/>
        </w:rPr>
        <w:t xml:space="preserve"> </w:t>
      </w:r>
      <w:proofErr w:type="spellStart"/>
      <w:r w:rsidRPr="005D4F2A">
        <w:rPr>
          <w:rFonts w:ascii="Poppins Light" w:hAnsi="Poppins Light" w:cs="Poppins Light"/>
          <w:b/>
          <w:bCs/>
        </w:rPr>
        <w:t>all</w:t>
      </w:r>
      <w:proofErr w:type="spellEnd"/>
      <w:r w:rsidRPr="005D4F2A">
        <w:rPr>
          <w:rFonts w:ascii="Poppins Light" w:hAnsi="Poppins Light" w:cs="Poppins Light"/>
          <w:b/>
          <w:bCs/>
        </w:rPr>
        <w:t xml:space="preserve"> </w:t>
      </w:r>
      <w:proofErr w:type="spellStart"/>
      <w:r w:rsidRPr="005D4F2A">
        <w:rPr>
          <w:rFonts w:ascii="Poppins Light" w:hAnsi="Poppins Light" w:cs="Poppins Light"/>
          <w:b/>
          <w:bCs/>
        </w:rPr>
        <w:t>jobs</w:t>
      </w:r>
      <w:proofErr w:type="spellEnd"/>
      <w:r w:rsidRPr="005D4F2A">
        <w:rPr>
          <w:rFonts w:ascii="Poppins Light" w:hAnsi="Poppins Light" w:cs="Poppins Light"/>
        </w:rPr>
        <w:t xml:space="preserve">” para poder ver a linha de montagem em ação </w:t>
      </w:r>
      <w:r w:rsidR="00FB51DA" w:rsidRPr="005D4F2A">
        <w:rPr>
          <w:rFonts w:ascii="Poppins Light" w:hAnsi="Poppins Light" w:cs="Poppins Light"/>
        </w:rPr>
        <w:t>–</w:t>
      </w:r>
      <w:r w:rsidRPr="005D4F2A">
        <w:rPr>
          <w:rFonts w:ascii="Poppins Light" w:hAnsi="Poppins Light" w:cs="Poppins Light"/>
        </w:rPr>
        <w:t xml:space="preserve"> a bolinha amarela logo se tornará verde. </w:t>
      </w:r>
    </w:p>
    <w:p w14:paraId="046191A0" w14:textId="398FB55D" w:rsidR="001E687A" w:rsidRPr="005D4F2A" w:rsidRDefault="005C0B0B" w:rsidP="005C0B0B">
      <w:pPr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  <w:sz w:val="16"/>
          <w:szCs w:val="16"/>
        </w:rPr>
        <w:t>Reprodução – G</w:t>
      </w:r>
      <w:r w:rsidR="4AD6C7B4" w:rsidRPr="005D4F2A">
        <w:rPr>
          <w:rFonts w:ascii="Poppins Light" w:hAnsi="Poppins Light" w:cs="Poppins Light"/>
          <w:sz w:val="16"/>
          <w:szCs w:val="16"/>
        </w:rPr>
        <w:t>I</w:t>
      </w:r>
      <w:r w:rsidRPr="005D4F2A">
        <w:rPr>
          <w:rFonts w:ascii="Poppins Light" w:hAnsi="Poppins Light" w:cs="Poppins Light"/>
          <w:sz w:val="16"/>
          <w:szCs w:val="16"/>
        </w:rPr>
        <w:t>THUB, [s.d.].</w:t>
      </w:r>
    </w:p>
    <w:p w14:paraId="113F9273" w14:textId="4437F4E3" w:rsidR="001E687A" w:rsidRPr="005D4F2A" w:rsidRDefault="001E687A" w:rsidP="000E09D9">
      <w:pPr>
        <w:spacing w:line="288" w:lineRule="auto"/>
        <w:jc w:val="center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noProof/>
        </w:rPr>
        <w:drawing>
          <wp:inline distT="0" distB="0" distL="0" distR="0" wp14:anchorId="31BA8A3F" wp14:editId="3E9665E3">
            <wp:extent cx="6120765" cy="2846070"/>
            <wp:effectExtent l="0" t="0" r="0" b="0"/>
            <wp:docPr id="52837660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660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ACFD" w14:textId="77777777" w:rsidR="001E687A" w:rsidRPr="005D4F2A" w:rsidRDefault="001E687A" w:rsidP="00B236EC">
      <w:pPr>
        <w:spacing w:line="288" w:lineRule="auto"/>
        <w:jc w:val="both"/>
        <w:rPr>
          <w:rFonts w:ascii="Poppins Light" w:hAnsi="Poppins Light" w:cs="Poppins Light"/>
        </w:rPr>
      </w:pPr>
    </w:p>
    <w:p w14:paraId="65F564C5" w14:textId="6FBC9B1C" w:rsidR="001E687A" w:rsidRPr="005D4F2A" w:rsidRDefault="001E687A" w:rsidP="000E09D9">
      <w:pPr>
        <w:spacing w:line="288" w:lineRule="auto"/>
        <w:jc w:val="center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noProof/>
        </w:rPr>
        <w:drawing>
          <wp:inline distT="0" distB="0" distL="0" distR="0" wp14:anchorId="3197711E" wp14:editId="0E911D93">
            <wp:extent cx="6120765" cy="2895600"/>
            <wp:effectExtent l="0" t="0" r="0" b="0"/>
            <wp:docPr id="1529527654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27654" name="Imagem 1" descr="Tela de celular com aplicativo aber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D9FB" w14:textId="567E6A4D" w:rsidR="005C0B0B" w:rsidRPr="005D4F2A" w:rsidRDefault="005C0B0B" w:rsidP="005C0B0B">
      <w:pPr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  <w:sz w:val="16"/>
          <w:szCs w:val="16"/>
        </w:rPr>
        <w:t>Reprodução – G</w:t>
      </w:r>
      <w:r w:rsidR="3CEF512F" w:rsidRPr="005D4F2A">
        <w:rPr>
          <w:rFonts w:ascii="Poppins Light" w:hAnsi="Poppins Light" w:cs="Poppins Light"/>
          <w:sz w:val="16"/>
          <w:szCs w:val="16"/>
        </w:rPr>
        <w:t>I</w:t>
      </w:r>
      <w:r w:rsidRPr="005D4F2A">
        <w:rPr>
          <w:rFonts w:ascii="Poppins Light" w:hAnsi="Poppins Light" w:cs="Poppins Light"/>
          <w:sz w:val="16"/>
          <w:szCs w:val="16"/>
        </w:rPr>
        <w:t>THUB, [s.d.].</w:t>
      </w:r>
    </w:p>
    <w:p w14:paraId="267C6DE8" w14:textId="77777777" w:rsidR="001E687A" w:rsidRPr="005D4F2A" w:rsidRDefault="001E687A" w:rsidP="00B236EC">
      <w:pPr>
        <w:spacing w:line="288" w:lineRule="auto"/>
        <w:jc w:val="both"/>
        <w:rPr>
          <w:rFonts w:ascii="Poppins Light" w:hAnsi="Poppins Light" w:cs="Poppins Light"/>
        </w:rPr>
      </w:pPr>
    </w:p>
    <w:p w14:paraId="52E0AA7F" w14:textId="10EEF08E" w:rsidR="001E687A" w:rsidRPr="005D4F2A" w:rsidRDefault="001E687A" w:rsidP="000E09D9">
      <w:pPr>
        <w:spacing w:line="288" w:lineRule="auto"/>
        <w:jc w:val="center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noProof/>
        </w:rPr>
        <w:drawing>
          <wp:inline distT="0" distB="0" distL="0" distR="0" wp14:anchorId="398F3793" wp14:editId="07A496AE">
            <wp:extent cx="6120765" cy="2874645"/>
            <wp:effectExtent l="0" t="0" r="0" b="1905"/>
            <wp:docPr id="722425753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5753" name="Imagem 1" descr="Tela de celular com aplicativo aber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3F33" w14:textId="1E75E4C3" w:rsidR="00025A98" w:rsidRPr="005D4F2A" w:rsidRDefault="005C0B0B" w:rsidP="00B236EC">
      <w:pPr>
        <w:spacing w:line="288" w:lineRule="auto"/>
        <w:jc w:val="both"/>
        <w:rPr>
          <w:rFonts w:ascii="Poppins Light" w:hAnsi="Poppins Light" w:cs="Poppins Light"/>
          <w:sz w:val="16"/>
          <w:szCs w:val="16"/>
        </w:rPr>
      </w:pPr>
      <w:r w:rsidRPr="005D4F2A">
        <w:rPr>
          <w:rFonts w:ascii="Poppins Light" w:hAnsi="Poppins Light" w:cs="Poppins Light"/>
          <w:sz w:val="16"/>
          <w:szCs w:val="16"/>
        </w:rPr>
        <w:t>Reprodução – G</w:t>
      </w:r>
      <w:r w:rsidR="547D08BA" w:rsidRPr="005D4F2A">
        <w:rPr>
          <w:rFonts w:ascii="Poppins Light" w:hAnsi="Poppins Light" w:cs="Poppins Light"/>
          <w:sz w:val="16"/>
          <w:szCs w:val="16"/>
        </w:rPr>
        <w:t>I</w:t>
      </w:r>
      <w:r w:rsidRPr="005D4F2A">
        <w:rPr>
          <w:rFonts w:ascii="Poppins Light" w:hAnsi="Poppins Light" w:cs="Poppins Light"/>
          <w:sz w:val="16"/>
          <w:szCs w:val="16"/>
        </w:rPr>
        <w:t>THUB, [s.d.].</w:t>
      </w:r>
    </w:p>
    <w:p w14:paraId="78CF068C" w14:textId="77777777" w:rsidR="00B236EC" w:rsidRPr="005D4F2A" w:rsidRDefault="00B236EC" w:rsidP="009E5AC8">
      <w:pPr>
        <w:spacing w:line="288" w:lineRule="auto"/>
        <w:rPr>
          <w:rFonts w:ascii="Poppins Light" w:hAnsi="Poppins Light" w:cs="Poppins Light"/>
          <w:b/>
          <w:bCs/>
        </w:rPr>
      </w:pPr>
    </w:p>
    <w:p w14:paraId="2E9113B0" w14:textId="62219E52" w:rsidR="000F2C6E" w:rsidRDefault="00B236EC" w:rsidP="009E5AC8">
      <w:p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  <w:b/>
          <w:bCs/>
        </w:rPr>
        <w:t>Parabéns!</w:t>
      </w:r>
      <w:r w:rsidRPr="005D4F2A">
        <w:rPr>
          <w:rFonts w:ascii="Poppins Light" w:hAnsi="Poppins Light" w:cs="Poppins Light"/>
        </w:rPr>
        <w:t xml:space="preserve"> Você desenhou a planta baixa de uma linha de montagem de software, definiu as estações, os robôs e as tarefas, e a inaugurou com sucesso!</w:t>
      </w:r>
    </w:p>
    <w:p w14:paraId="05D9974A" w14:textId="77777777" w:rsidR="000F2C6E" w:rsidRPr="005D4F2A" w:rsidRDefault="000F2C6E" w:rsidP="009E5AC8">
      <w:pPr>
        <w:spacing w:line="288" w:lineRule="auto"/>
        <w:rPr>
          <w:rFonts w:ascii="Poppins Light" w:hAnsi="Poppins Light" w:cs="Poppins Light"/>
        </w:rPr>
      </w:pPr>
    </w:p>
    <w:p w14:paraId="532E3E90" w14:textId="48882285" w:rsidR="008C2B6F" w:rsidRPr="00776295" w:rsidRDefault="008C2B6F" w:rsidP="009E5AC8">
      <w:pPr>
        <w:spacing w:line="288" w:lineRule="auto"/>
        <w:rPr>
          <w:rFonts w:ascii="Poppins" w:hAnsi="Poppins" w:cs="Poppins"/>
          <w:b/>
          <w:bCs/>
          <w:sz w:val="36"/>
          <w:szCs w:val="36"/>
        </w:rPr>
      </w:pPr>
      <w:r w:rsidRPr="00776295">
        <w:rPr>
          <w:rFonts w:ascii="Poppins" w:hAnsi="Poppins" w:cs="Poppins"/>
          <w:b/>
          <w:bCs/>
          <w:sz w:val="36"/>
          <w:szCs w:val="36"/>
        </w:rPr>
        <w:t>Questão final</w:t>
      </w:r>
    </w:p>
    <w:p w14:paraId="0DC35D81" w14:textId="77777777" w:rsidR="00776295" w:rsidRDefault="00776295" w:rsidP="009E5AC8">
      <w:pPr>
        <w:spacing w:line="288" w:lineRule="auto"/>
        <w:rPr>
          <w:rFonts w:ascii="Poppins" w:hAnsi="Poppins" w:cs="Poppins"/>
        </w:rPr>
      </w:pPr>
    </w:p>
    <w:p w14:paraId="05AA4B41" w14:textId="3247F65F" w:rsidR="00B236EC" w:rsidRPr="005D4F2A" w:rsidRDefault="008C2B6F" w:rsidP="00767D3F">
      <w:pPr>
        <w:pStyle w:val="PargrafodaLista"/>
        <w:numPr>
          <w:ilvl w:val="0"/>
          <w:numId w:val="6"/>
        </w:numPr>
        <w:spacing w:line="288" w:lineRule="auto"/>
        <w:rPr>
          <w:rFonts w:ascii="Poppins Light" w:hAnsi="Poppins Light" w:cs="Poppins Light"/>
        </w:rPr>
      </w:pPr>
      <w:r w:rsidRPr="005D4F2A">
        <w:rPr>
          <w:rFonts w:ascii="Poppins Light" w:hAnsi="Poppins Light" w:cs="Poppins Light"/>
        </w:rPr>
        <w:t>Quais foram os desafios enfrentados durante o esboço da codificação e os passos da sua implementação?</w:t>
      </w:r>
    </w:p>
    <w:sectPr w:rsidR="00B236EC" w:rsidRPr="005D4F2A">
      <w:headerReference w:type="default" r:id="rId21"/>
      <w:footerReference w:type="even" r:id="rId22"/>
      <w:footerReference w:type="default" r:id="rId23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6C156" w14:textId="77777777" w:rsidR="00E314BD" w:rsidRDefault="00E314BD">
      <w:r>
        <w:separator/>
      </w:r>
    </w:p>
  </w:endnote>
  <w:endnote w:type="continuationSeparator" w:id="0">
    <w:p w14:paraId="5A33D640" w14:textId="77777777" w:rsidR="00E314BD" w:rsidRDefault="00E314BD">
      <w:r>
        <w:continuationSeparator/>
      </w:r>
    </w:p>
  </w:endnote>
  <w:endnote w:type="continuationNotice" w:id="1">
    <w:p w14:paraId="08217D5E" w14:textId="77777777" w:rsidR="00E314BD" w:rsidRDefault="00E314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01CE5" w14:textId="714F76F5" w:rsidR="00814E58" w:rsidRDefault="00814E58">
    <w:pPr>
      <w:pStyle w:val="Rodap"/>
      <w:jc w:val="center"/>
      <w:rPr>
        <w:rFonts w:ascii="Poppins" w:hAnsi="Poppins" w:cs="Poppins"/>
        <w:sz w:val="20"/>
        <w:szCs w:val="20"/>
      </w:rPr>
    </w:pPr>
  </w:p>
  <w:sdt>
    <w:sdtPr>
      <w:rPr>
        <w:rFonts w:ascii="Poppins" w:hAnsi="Poppins" w:cs="Poppins"/>
        <w:sz w:val="20"/>
        <w:szCs w:val="20"/>
      </w:rPr>
      <w:id w:val="-1976909983"/>
      <w:docPartObj>
        <w:docPartGallery w:val="Page Numbers (Top of Page)"/>
        <w:docPartUnique/>
      </w:docPartObj>
    </w:sdtPr>
    <w:sdtContent>
      <w:p w14:paraId="2E19E7B5" w14:textId="77777777" w:rsidR="00D05EF7" w:rsidRPr="00814E58" w:rsidRDefault="00D05EF7" w:rsidP="00D05EF7">
        <w:pPr>
          <w:pStyle w:val="Rodap"/>
          <w:jc w:val="center"/>
          <w:rPr>
            <w:rFonts w:ascii="Poppins" w:hAnsi="Poppins" w:cs="Poppins"/>
            <w:sz w:val="20"/>
            <w:szCs w:val="20"/>
          </w:rPr>
        </w:pPr>
        <w:r w:rsidRPr="00814E58">
          <w:rPr>
            <w:rFonts w:ascii="Poppins" w:hAnsi="Poppins" w:cs="Poppins"/>
            <w:sz w:val="20"/>
            <w:szCs w:val="20"/>
          </w:rPr>
          <w:t>[</w:t>
        </w:r>
        <w:r>
          <w:rPr>
            <w:rFonts w:ascii="Poppins" w:hAnsi="Poppins" w:cs="Poppins"/>
            <w:sz w:val="20"/>
            <w:szCs w:val="20"/>
          </w:rPr>
          <w:t>SIS</w:t>
        </w:r>
        <w:r w:rsidRPr="00814E58">
          <w:rPr>
            <w:rFonts w:ascii="Poppins" w:hAnsi="Poppins" w:cs="Poppins"/>
            <w:sz w:val="20"/>
            <w:szCs w:val="20"/>
          </w:rPr>
          <w:t>]</w:t>
        </w:r>
        <w:r w:rsidRPr="00814E58">
          <w:rPr>
            <w:rFonts w:ascii="Poppins" w:hAnsi="Poppins" w:cs="Poppins"/>
            <w:sz w:val="20"/>
            <w:szCs w:val="20"/>
          </w:rPr>
          <w:tab/>
          <w:t>[</w:t>
        </w:r>
        <w:r w:rsidRPr="00D10828">
          <w:rPr>
            <w:rFonts w:ascii="Poppins" w:hAnsi="Poppins" w:cs="Poppins"/>
            <w:sz w:val="20"/>
            <w:szCs w:val="20"/>
          </w:rPr>
          <w:t xml:space="preserve">INTEGRAÇÃO CONTÍNUA E ENTREGA </w:t>
        </w:r>
        <w:proofErr w:type="gramStart"/>
        <w:r w:rsidRPr="00D10828">
          <w:rPr>
            <w:rFonts w:ascii="Poppins" w:hAnsi="Poppins" w:cs="Poppins"/>
            <w:sz w:val="20"/>
            <w:szCs w:val="20"/>
          </w:rPr>
          <w:t>CONTÍNUA</w:t>
        </w:r>
        <w:r w:rsidRPr="00814E58">
          <w:rPr>
            <w:rFonts w:ascii="Poppins" w:hAnsi="Poppins" w:cs="Poppins"/>
            <w:sz w:val="20"/>
            <w:szCs w:val="20"/>
          </w:rPr>
          <w:t>]</w:t>
        </w:r>
        <w:r>
          <w:rPr>
            <w:rFonts w:ascii="Poppins" w:hAnsi="Poppins" w:cs="Poppins"/>
            <w:sz w:val="20"/>
            <w:szCs w:val="20"/>
          </w:rPr>
          <w:t xml:space="preserve">   </w:t>
        </w:r>
        <w:proofErr w:type="gramEnd"/>
        <w:r>
          <w:rPr>
            <w:rFonts w:ascii="Poppins" w:hAnsi="Poppins" w:cs="Poppins"/>
            <w:sz w:val="20"/>
            <w:szCs w:val="20"/>
          </w:rPr>
          <w:t xml:space="preserve">        </w:t>
        </w:r>
        <w:r w:rsidRPr="00814E58">
          <w:rPr>
            <w:rFonts w:ascii="Poppins" w:hAnsi="Poppins" w:cs="Poppins"/>
            <w:sz w:val="20"/>
            <w:szCs w:val="20"/>
          </w:rPr>
          <w:tab/>
          <w:t>[</w:t>
        </w:r>
        <w:r w:rsidRPr="00D10828">
          <w:rPr>
            <w:rFonts w:ascii="Poppins" w:hAnsi="Poppins" w:cs="Poppins"/>
            <w:sz w:val="20"/>
            <w:szCs w:val="20"/>
          </w:rPr>
          <w:t>INTEGRAÇÃO CONTÍNUA (CI) – CONCEITOS E CONFIGURAÇÃO INICIAL</w:t>
        </w:r>
        <w:r w:rsidRPr="00814E58">
          <w:rPr>
            <w:rFonts w:ascii="Poppins" w:hAnsi="Poppins" w:cs="Poppins"/>
            <w:sz w:val="20"/>
            <w:szCs w:val="20"/>
          </w:rPr>
          <w:t>]</w:t>
        </w:r>
      </w:p>
      <w:p w14:paraId="32DAE1E6" w14:textId="17809AB2" w:rsidR="00D05EF7" w:rsidRDefault="00D05EF7" w:rsidP="00D05EF7">
        <w:pPr>
          <w:pStyle w:val="Rodap"/>
          <w:jc w:val="center"/>
          <w:rPr>
            <w:rFonts w:ascii="Poppins" w:hAnsi="Poppins" w:cs="Poppins"/>
            <w:sz w:val="20"/>
            <w:szCs w:val="20"/>
          </w:rPr>
        </w:pPr>
        <w:r w:rsidRPr="00814E58">
          <w:rPr>
            <w:rFonts w:ascii="Poppins" w:hAnsi="Poppins" w:cs="Poppins"/>
            <w:b/>
            <w:bCs/>
            <w:sz w:val="20"/>
            <w:szCs w:val="20"/>
          </w:rPr>
          <w:fldChar w:fldCharType="begin"/>
        </w:r>
        <w:r w:rsidRPr="00814E58">
          <w:rPr>
            <w:rFonts w:ascii="Poppins" w:hAnsi="Poppins" w:cs="Poppins"/>
            <w:b/>
            <w:bCs/>
            <w:sz w:val="20"/>
            <w:szCs w:val="20"/>
          </w:rPr>
          <w:instrText>PAGE</w:instrText>
        </w:r>
        <w:r w:rsidRPr="00814E58">
          <w:rPr>
            <w:rFonts w:ascii="Poppins" w:hAnsi="Poppins" w:cs="Poppins"/>
            <w:b/>
            <w:bCs/>
            <w:sz w:val="20"/>
            <w:szCs w:val="20"/>
          </w:rPr>
          <w:fldChar w:fldCharType="separate"/>
        </w:r>
        <w:r w:rsidR="005D4F2A">
          <w:rPr>
            <w:rFonts w:ascii="Poppins" w:hAnsi="Poppins" w:cs="Poppins"/>
            <w:b/>
            <w:bCs/>
            <w:noProof/>
            <w:sz w:val="20"/>
            <w:szCs w:val="20"/>
          </w:rPr>
          <w:t>9</w:t>
        </w:r>
        <w:r w:rsidRPr="00814E58">
          <w:rPr>
            <w:rFonts w:ascii="Poppins" w:hAnsi="Poppins" w:cs="Poppins"/>
            <w:b/>
            <w:bCs/>
            <w:sz w:val="20"/>
            <w:szCs w:val="20"/>
          </w:rPr>
          <w:fldChar w:fldCharType="end"/>
        </w:r>
        <w:r w:rsidRPr="00814E58">
          <w:rPr>
            <w:rFonts w:ascii="Poppins" w:hAnsi="Poppins" w:cs="Poppins"/>
            <w:sz w:val="20"/>
            <w:szCs w:val="20"/>
          </w:rPr>
          <w:t xml:space="preserve"> / </w:t>
        </w:r>
        <w:r w:rsidRPr="00814E58">
          <w:rPr>
            <w:rFonts w:ascii="Poppins" w:hAnsi="Poppins" w:cs="Poppins"/>
            <w:b/>
            <w:bCs/>
            <w:sz w:val="20"/>
            <w:szCs w:val="20"/>
          </w:rPr>
          <w:fldChar w:fldCharType="begin"/>
        </w:r>
        <w:r w:rsidRPr="00814E58">
          <w:rPr>
            <w:rFonts w:ascii="Poppins" w:hAnsi="Poppins" w:cs="Poppins"/>
            <w:b/>
            <w:bCs/>
            <w:sz w:val="20"/>
            <w:szCs w:val="20"/>
          </w:rPr>
          <w:instrText>NUMPAGES</w:instrText>
        </w:r>
        <w:r w:rsidRPr="00814E58">
          <w:rPr>
            <w:rFonts w:ascii="Poppins" w:hAnsi="Poppins" w:cs="Poppins"/>
            <w:b/>
            <w:bCs/>
            <w:sz w:val="20"/>
            <w:szCs w:val="20"/>
          </w:rPr>
          <w:fldChar w:fldCharType="separate"/>
        </w:r>
        <w:r w:rsidR="005D4F2A">
          <w:rPr>
            <w:rFonts w:ascii="Poppins" w:hAnsi="Poppins" w:cs="Poppins"/>
            <w:b/>
            <w:bCs/>
            <w:noProof/>
            <w:sz w:val="20"/>
            <w:szCs w:val="20"/>
          </w:rPr>
          <w:t>9</w:t>
        </w:r>
        <w:r w:rsidRPr="00814E58">
          <w:rPr>
            <w:rFonts w:ascii="Poppins" w:hAnsi="Poppins" w:cs="Poppins"/>
            <w:b/>
            <w:bCs/>
            <w:sz w:val="20"/>
            <w:szCs w:val="20"/>
          </w:rPr>
          <w:fldChar w:fldCharType="end"/>
        </w:r>
      </w:p>
    </w:sdtContent>
  </w:sdt>
  <w:p w14:paraId="214D1726" w14:textId="372ACFD6" w:rsidR="00E227A8" w:rsidRPr="00E227A8" w:rsidRDefault="00E227A8" w:rsidP="00D05EF7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226BC" w14:textId="77777777" w:rsidR="00E314BD" w:rsidRDefault="00E314BD">
      <w:r>
        <w:separator/>
      </w:r>
    </w:p>
  </w:footnote>
  <w:footnote w:type="continuationSeparator" w:id="0">
    <w:p w14:paraId="4238BB4C" w14:textId="77777777" w:rsidR="00E314BD" w:rsidRDefault="00E314BD">
      <w:r>
        <w:continuationSeparator/>
      </w:r>
    </w:p>
  </w:footnote>
  <w:footnote w:type="continuationNotice" w:id="1">
    <w:p w14:paraId="726E7F9E" w14:textId="77777777" w:rsidR="00E314BD" w:rsidRDefault="00E314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BDCD6D1" w:rsidR="00E227A8" w:rsidRDefault="000A68D4" w:rsidP="00E227A8">
    <w:pPr>
      <w:pStyle w:val="Cabealho"/>
      <w:jc w:val="right"/>
    </w:pPr>
    <w:r w:rsidRPr="00553CA2">
      <w:rPr>
        <w:noProof/>
      </w:rPr>
      <w:drawing>
        <wp:inline distT="0" distB="0" distL="0" distR="0" wp14:anchorId="2229F109" wp14:editId="3E10A955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5C0"/>
    <w:multiLevelType w:val="hybridMultilevel"/>
    <w:tmpl w:val="5B5E92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1857"/>
    <w:multiLevelType w:val="hybridMultilevel"/>
    <w:tmpl w:val="096837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47BF3"/>
    <w:multiLevelType w:val="hybridMultilevel"/>
    <w:tmpl w:val="B6E4CAB6"/>
    <w:lvl w:ilvl="0" w:tplc="89528C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64495"/>
    <w:multiLevelType w:val="multilevel"/>
    <w:tmpl w:val="7EDC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60C30F3"/>
    <w:multiLevelType w:val="hybridMultilevel"/>
    <w:tmpl w:val="3C6457D6"/>
    <w:lvl w:ilvl="0" w:tplc="7108A8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913863"/>
    <w:multiLevelType w:val="hybridMultilevel"/>
    <w:tmpl w:val="41942C00"/>
    <w:lvl w:ilvl="0" w:tplc="89528C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C7BA0"/>
    <w:multiLevelType w:val="hybridMultilevel"/>
    <w:tmpl w:val="8CFE5D1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973143"/>
    <w:multiLevelType w:val="hybridMultilevel"/>
    <w:tmpl w:val="FC10BA64"/>
    <w:lvl w:ilvl="0" w:tplc="89528C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140344">
    <w:abstractNumId w:val="5"/>
  </w:num>
  <w:num w:numId="2" w16cid:durableId="57477940">
    <w:abstractNumId w:val="2"/>
  </w:num>
  <w:num w:numId="3" w16cid:durableId="155464695">
    <w:abstractNumId w:val="7"/>
  </w:num>
  <w:num w:numId="4" w16cid:durableId="412818283">
    <w:abstractNumId w:val="0"/>
  </w:num>
  <w:num w:numId="5" w16cid:durableId="1184900851">
    <w:abstractNumId w:val="4"/>
  </w:num>
  <w:num w:numId="6" w16cid:durableId="70320933">
    <w:abstractNumId w:val="1"/>
  </w:num>
  <w:num w:numId="7" w16cid:durableId="412166748">
    <w:abstractNumId w:val="6"/>
  </w:num>
  <w:num w:numId="8" w16cid:durableId="1485202753">
    <w:abstractNumId w:val="3"/>
  </w:num>
  <w:num w:numId="9" w16cid:durableId="7487702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38761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56783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9505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617997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457331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680A"/>
    <w:rsid w:val="00024085"/>
    <w:rsid w:val="00025A98"/>
    <w:rsid w:val="000278D8"/>
    <w:rsid w:val="00027EA5"/>
    <w:rsid w:val="00032E21"/>
    <w:rsid w:val="00044E41"/>
    <w:rsid w:val="00050549"/>
    <w:rsid w:val="000517C6"/>
    <w:rsid w:val="000624FF"/>
    <w:rsid w:val="00093C5A"/>
    <w:rsid w:val="000A4E65"/>
    <w:rsid w:val="000A68D4"/>
    <w:rsid w:val="000A76D5"/>
    <w:rsid w:val="000B274F"/>
    <w:rsid w:val="000B3E77"/>
    <w:rsid w:val="000C06C1"/>
    <w:rsid w:val="000C34C1"/>
    <w:rsid w:val="000C4918"/>
    <w:rsid w:val="000C6619"/>
    <w:rsid w:val="000D3457"/>
    <w:rsid w:val="000D685A"/>
    <w:rsid w:val="000E01F4"/>
    <w:rsid w:val="000E09D9"/>
    <w:rsid w:val="000F2C6E"/>
    <w:rsid w:val="000F7DE9"/>
    <w:rsid w:val="00103773"/>
    <w:rsid w:val="00106250"/>
    <w:rsid w:val="001131ED"/>
    <w:rsid w:val="00117167"/>
    <w:rsid w:val="00120B9E"/>
    <w:rsid w:val="00124756"/>
    <w:rsid w:val="001335EA"/>
    <w:rsid w:val="0015687C"/>
    <w:rsid w:val="00160195"/>
    <w:rsid w:val="00180423"/>
    <w:rsid w:val="001812DD"/>
    <w:rsid w:val="001815B8"/>
    <w:rsid w:val="00192DC0"/>
    <w:rsid w:val="001A2D86"/>
    <w:rsid w:val="001A32C9"/>
    <w:rsid w:val="001A7BA4"/>
    <w:rsid w:val="001B2E7D"/>
    <w:rsid w:val="001C335A"/>
    <w:rsid w:val="001C7C4D"/>
    <w:rsid w:val="001E687A"/>
    <w:rsid w:val="001E7BC0"/>
    <w:rsid w:val="002344C7"/>
    <w:rsid w:val="00236B3D"/>
    <w:rsid w:val="002372B1"/>
    <w:rsid w:val="00244F7C"/>
    <w:rsid w:val="00252F67"/>
    <w:rsid w:val="00256D8D"/>
    <w:rsid w:val="002572FE"/>
    <w:rsid w:val="002632D3"/>
    <w:rsid w:val="00264B6B"/>
    <w:rsid w:val="00264B82"/>
    <w:rsid w:val="00270124"/>
    <w:rsid w:val="002856C6"/>
    <w:rsid w:val="002877D0"/>
    <w:rsid w:val="00296284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16C5A"/>
    <w:rsid w:val="00321FB1"/>
    <w:rsid w:val="00331102"/>
    <w:rsid w:val="00331CCF"/>
    <w:rsid w:val="00331ED7"/>
    <w:rsid w:val="003365AE"/>
    <w:rsid w:val="00367C72"/>
    <w:rsid w:val="00380C90"/>
    <w:rsid w:val="00382C3A"/>
    <w:rsid w:val="00384370"/>
    <w:rsid w:val="0039120C"/>
    <w:rsid w:val="003A4296"/>
    <w:rsid w:val="003B5E89"/>
    <w:rsid w:val="003C032E"/>
    <w:rsid w:val="003D71CA"/>
    <w:rsid w:val="003F6399"/>
    <w:rsid w:val="004036DD"/>
    <w:rsid w:val="00414493"/>
    <w:rsid w:val="004148C5"/>
    <w:rsid w:val="00415E02"/>
    <w:rsid w:val="00433050"/>
    <w:rsid w:val="004438BF"/>
    <w:rsid w:val="00445B04"/>
    <w:rsid w:val="00453FE8"/>
    <w:rsid w:val="00454835"/>
    <w:rsid w:val="00464B32"/>
    <w:rsid w:val="0047ED25"/>
    <w:rsid w:val="00485449"/>
    <w:rsid w:val="00487157"/>
    <w:rsid w:val="00491C71"/>
    <w:rsid w:val="004B66A3"/>
    <w:rsid w:val="004D585F"/>
    <w:rsid w:val="004E4399"/>
    <w:rsid w:val="004E6BD6"/>
    <w:rsid w:val="004E6D3A"/>
    <w:rsid w:val="004E713D"/>
    <w:rsid w:val="00511699"/>
    <w:rsid w:val="00514D4C"/>
    <w:rsid w:val="005160F7"/>
    <w:rsid w:val="005221C3"/>
    <w:rsid w:val="005228D6"/>
    <w:rsid w:val="00527C70"/>
    <w:rsid w:val="00527DE5"/>
    <w:rsid w:val="00531109"/>
    <w:rsid w:val="005404BE"/>
    <w:rsid w:val="0054587F"/>
    <w:rsid w:val="00545BE3"/>
    <w:rsid w:val="005517B2"/>
    <w:rsid w:val="0055760C"/>
    <w:rsid w:val="00557F81"/>
    <w:rsid w:val="0057143E"/>
    <w:rsid w:val="00585F34"/>
    <w:rsid w:val="005901D4"/>
    <w:rsid w:val="005A0624"/>
    <w:rsid w:val="005A5A09"/>
    <w:rsid w:val="005B6AD0"/>
    <w:rsid w:val="005C0B0B"/>
    <w:rsid w:val="005D4F2A"/>
    <w:rsid w:val="005E4165"/>
    <w:rsid w:val="005F54AD"/>
    <w:rsid w:val="005F74BB"/>
    <w:rsid w:val="00600B71"/>
    <w:rsid w:val="006011E5"/>
    <w:rsid w:val="0060776C"/>
    <w:rsid w:val="006233CC"/>
    <w:rsid w:val="0063273B"/>
    <w:rsid w:val="0064777E"/>
    <w:rsid w:val="00654129"/>
    <w:rsid w:val="00656264"/>
    <w:rsid w:val="0065642C"/>
    <w:rsid w:val="006574D0"/>
    <w:rsid w:val="00666CF2"/>
    <w:rsid w:val="00674E93"/>
    <w:rsid w:val="00676B29"/>
    <w:rsid w:val="00690F4A"/>
    <w:rsid w:val="0069667E"/>
    <w:rsid w:val="006A4295"/>
    <w:rsid w:val="006A4B3A"/>
    <w:rsid w:val="006B3AE9"/>
    <w:rsid w:val="006D6729"/>
    <w:rsid w:val="006F04D9"/>
    <w:rsid w:val="00707A89"/>
    <w:rsid w:val="00723CEC"/>
    <w:rsid w:val="0073196B"/>
    <w:rsid w:val="007363A7"/>
    <w:rsid w:val="007366F9"/>
    <w:rsid w:val="00756072"/>
    <w:rsid w:val="00766BA7"/>
    <w:rsid w:val="007671B4"/>
    <w:rsid w:val="00767D3F"/>
    <w:rsid w:val="00773A8C"/>
    <w:rsid w:val="00776295"/>
    <w:rsid w:val="007771DF"/>
    <w:rsid w:val="0078262D"/>
    <w:rsid w:val="007B6ABF"/>
    <w:rsid w:val="008065ED"/>
    <w:rsid w:val="00814E58"/>
    <w:rsid w:val="0083153A"/>
    <w:rsid w:val="0083474B"/>
    <w:rsid w:val="008373BB"/>
    <w:rsid w:val="00837677"/>
    <w:rsid w:val="00841D59"/>
    <w:rsid w:val="0084352F"/>
    <w:rsid w:val="008444A8"/>
    <w:rsid w:val="00847CD8"/>
    <w:rsid w:val="00851368"/>
    <w:rsid w:val="0085233A"/>
    <w:rsid w:val="00857B2F"/>
    <w:rsid w:val="0087232A"/>
    <w:rsid w:val="00884D2B"/>
    <w:rsid w:val="00890F14"/>
    <w:rsid w:val="008925A9"/>
    <w:rsid w:val="008A1041"/>
    <w:rsid w:val="008A2E50"/>
    <w:rsid w:val="008B314B"/>
    <w:rsid w:val="008B4C24"/>
    <w:rsid w:val="008B7E54"/>
    <w:rsid w:val="008C2B6F"/>
    <w:rsid w:val="008E53B6"/>
    <w:rsid w:val="008F775A"/>
    <w:rsid w:val="0090467A"/>
    <w:rsid w:val="00906821"/>
    <w:rsid w:val="00913392"/>
    <w:rsid w:val="00920DAE"/>
    <w:rsid w:val="0092769D"/>
    <w:rsid w:val="00927F61"/>
    <w:rsid w:val="00927F91"/>
    <w:rsid w:val="00930AC0"/>
    <w:rsid w:val="00933178"/>
    <w:rsid w:val="00935385"/>
    <w:rsid w:val="0093793F"/>
    <w:rsid w:val="00940ED5"/>
    <w:rsid w:val="00947904"/>
    <w:rsid w:val="00956928"/>
    <w:rsid w:val="00966015"/>
    <w:rsid w:val="0098753A"/>
    <w:rsid w:val="00996A4B"/>
    <w:rsid w:val="009B2B65"/>
    <w:rsid w:val="009B33B6"/>
    <w:rsid w:val="009C5D39"/>
    <w:rsid w:val="009D256C"/>
    <w:rsid w:val="009D49E3"/>
    <w:rsid w:val="009E507B"/>
    <w:rsid w:val="009E5AC8"/>
    <w:rsid w:val="009F44C0"/>
    <w:rsid w:val="00A07DAE"/>
    <w:rsid w:val="00A1287C"/>
    <w:rsid w:val="00A12AA3"/>
    <w:rsid w:val="00A57DFF"/>
    <w:rsid w:val="00A6430C"/>
    <w:rsid w:val="00A72BA7"/>
    <w:rsid w:val="00A96037"/>
    <w:rsid w:val="00AA3FD4"/>
    <w:rsid w:val="00AA60A0"/>
    <w:rsid w:val="00AA63C5"/>
    <w:rsid w:val="00AC1C39"/>
    <w:rsid w:val="00AD684B"/>
    <w:rsid w:val="00AD6DD0"/>
    <w:rsid w:val="00AD78A6"/>
    <w:rsid w:val="00AD7B9B"/>
    <w:rsid w:val="00AF63A4"/>
    <w:rsid w:val="00B004B2"/>
    <w:rsid w:val="00B236EC"/>
    <w:rsid w:val="00B45591"/>
    <w:rsid w:val="00B564AA"/>
    <w:rsid w:val="00B6731D"/>
    <w:rsid w:val="00B67679"/>
    <w:rsid w:val="00B85B11"/>
    <w:rsid w:val="00BA6A76"/>
    <w:rsid w:val="00BB466E"/>
    <w:rsid w:val="00BB5D21"/>
    <w:rsid w:val="00BC23F8"/>
    <w:rsid w:val="00BC448F"/>
    <w:rsid w:val="00BC57A6"/>
    <w:rsid w:val="00BC76CB"/>
    <w:rsid w:val="00BC78AE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0B60"/>
    <w:rsid w:val="00C51BB9"/>
    <w:rsid w:val="00C540BE"/>
    <w:rsid w:val="00C6025D"/>
    <w:rsid w:val="00C6070E"/>
    <w:rsid w:val="00C62C47"/>
    <w:rsid w:val="00C62CE1"/>
    <w:rsid w:val="00C749B6"/>
    <w:rsid w:val="00C7573C"/>
    <w:rsid w:val="00C83309"/>
    <w:rsid w:val="00C83C5C"/>
    <w:rsid w:val="00C906ED"/>
    <w:rsid w:val="00C931ED"/>
    <w:rsid w:val="00C933F5"/>
    <w:rsid w:val="00C96B3E"/>
    <w:rsid w:val="00CA4523"/>
    <w:rsid w:val="00CB0DE6"/>
    <w:rsid w:val="00CC2A45"/>
    <w:rsid w:val="00CD38DB"/>
    <w:rsid w:val="00CD46E1"/>
    <w:rsid w:val="00CF6BF0"/>
    <w:rsid w:val="00CF76E4"/>
    <w:rsid w:val="00D03B93"/>
    <w:rsid w:val="00D05B9C"/>
    <w:rsid w:val="00D05EF7"/>
    <w:rsid w:val="00D13989"/>
    <w:rsid w:val="00D15B79"/>
    <w:rsid w:val="00D16040"/>
    <w:rsid w:val="00D17FF4"/>
    <w:rsid w:val="00D252B7"/>
    <w:rsid w:val="00D344A1"/>
    <w:rsid w:val="00D42548"/>
    <w:rsid w:val="00D44AE1"/>
    <w:rsid w:val="00D45B12"/>
    <w:rsid w:val="00D465E3"/>
    <w:rsid w:val="00D553AB"/>
    <w:rsid w:val="00D61A8F"/>
    <w:rsid w:val="00DA2FC2"/>
    <w:rsid w:val="00DA4E20"/>
    <w:rsid w:val="00DA6496"/>
    <w:rsid w:val="00DB6380"/>
    <w:rsid w:val="00DC203A"/>
    <w:rsid w:val="00DD3133"/>
    <w:rsid w:val="00DD5204"/>
    <w:rsid w:val="00DE0C0D"/>
    <w:rsid w:val="00DF0F1B"/>
    <w:rsid w:val="00DF5A0E"/>
    <w:rsid w:val="00E10D86"/>
    <w:rsid w:val="00E12E26"/>
    <w:rsid w:val="00E14ADD"/>
    <w:rsid w:val="00E227A8"/>
    <w:rsid w:val="00E314BD"/>
    <w:rsid w:val="00E400A6"/>
    <w:rsid w:val="00E41686"/>
    <w:rsid w:val="00E468F2"/>
    <w:rsid w:val="00E50DCE"/>
    <w:rsid w:val="00E54E1D"/>
    <w:rsid w:val="00E71901"/>
    <w:rsid w:val="00E71D3E"/>
    <w:rsid w:val="00E73E76"/>
    <w:rsid w:val="00E76F65"/>
    <w:rsid w:val="00E77AF3"/>
    <w:rsid w:val="00E862FF"/>
    <w:rsid w:val="00EA3B37"/>
    <w:rsid w:val="00EB5578"/>
    <w:rsid w:val="00EC75E0"/>
    <w:rsid w:val="00ED3FDD"/>
    <w:rsid w:val="00ED5468"/>
    <w:rsid w:val="00EF25A5"/>
    <w:rsid w:val="00EF47B1"/>
    <w:rsid w:val="00EF4AFE"/>
    <w:rsid w:val="00EF6D62"/>
    <w:rsid w:val="00F02CD4"/>
    <w:rsid w:val="00F044D7"/>
    <w:rsid w:val="00F42C4B"/>
    <w:rsid w:val="00F472E5"/>
    <w:rsid w:val="00F51FEF"/>
    <w:rsid w:val="00F52AA0"/>
    <w:rsid w:val="00F57059"/>
    <w:rsid w:val="00F61CC7"/>
    <w:rsid w:val="00F77613"/>
    <w:rsid w:val="00F801CC"/>
    <w:rsid w:val="00F82982"/>
    <w:rsid w:val="00F9034D"/>
    <w:rsid w:val="00F91B7C"/>
    <w:rsid w:val="00FB3C8E"/>
    <w:rsid w:val="00FB51DA"/>
    <w:rsid w:val="00FC1294"/>
    <w:rsid w:val="00FC60CD"/>
    <w:rsid w:val="00FD5BDC"/>
    <w:rsid w:val="00FD68CA"/>
    <w:rsid w:val="00FD771C"/>
    <w:rsid w:val="00FD7F1E"/>
    <w:rsid w:val="00FF3340"/>
    <w:rsid w:val="00FF3ECB"/>
    <w:rsid w:val="01B976C0"/>
    <w:rsid w:val="053767B1"/>
    <w:rsid w:val="0661EFA4"/>
    <w:rsid w:val="24467FEA"/>
    <w:rsid w:val="291A3114"/>
    <w:rsid w:val="2BEA885B"/>
    <w:rsid w:val="2F21EB9D"/>
    <w:rsid w:val="348459B3"/>
    <w:rsid w:val="3ACAA11B"/>
    <w:rsid w:val="3CEF512F"/>
    <w:rsid w:val="4AD6C7B4"/>
    <w:rsid w:val="547D08BA"/>
    <w:rsid w:val="6506AACD"/>
    <w:rsid w:val="72B68052"/>
    <w:rsid w:val="7724E4A2"/>
    <w:rsid w:val="7E8CFEF2"/>
    <w:rsid w:val="7F3153EC"/>
    <w:rsid w:val="7F42F7BF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CC7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E5A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C0B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64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111383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1334434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39071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907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84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938928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5783493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40844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62741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989700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80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6578623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8771673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281914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5849532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66658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893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29602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78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67463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615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948067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516096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43346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356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17146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418531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613685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8417553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185419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548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84208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892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238983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3271245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623067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65788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10392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303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43996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730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58315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hyperlink" Target="https://github.com/" TargetMode="External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14</TotalTime>
  <Pages>9</Pages>
  <Words>642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12</cp:revision>
  <cp:lastPrinted>2006-08-31T06:40:00Z</cp:lastPrinted>
  <dcterms:created xsi:type="dcterms:W3CDTF">2025-10-09T21:12:00Z</dcterms:created>
  <dcterms:modified xsi:type="dcterms:W3CDTF">2026-01-28T19:38:00Z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